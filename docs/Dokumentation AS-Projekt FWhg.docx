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711151080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4C1E19">
            <w:trPr>
              <w:trHeight w:val="2880"/>
              <w:jc w:val="center"/>
            </w:trPr>
            <w:tc>
              <w:tcPr>
                <w:tcW w:w="5000" w:type="pct"/>
              </w:tcPr>
              <w:p w:rsidR="004C1E19" w:rsidRDefault="004C1E19" w:rsidP="004C1E19">
                <w:pPr>
                  <w:pStyle w:val="KeinLeerraum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C1E1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1F497D" w:themeColor="text2"/>
                  <w:sz w:val="80"/>
                  <w:szCs w:val="80"/>
                </w:rPr>
                <w:alias w:val="Titel"/>
                <w:id w:val="15524250"/>
                <w:placeholder>
                  <w:docPart w:val="EB7DE634DCF14372935F36B8B8F6367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C1E19" w:rsidRDefault="004C1E19" w:rsidP="004C1E19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C1E19">
                      <w:rPr>
                        <w:rFonts w:asciiTheme="majorHAnsi" w:eastAsiaTheme="majorEastAsia" w:hAnsiTheme="majorHAnsi" w:cstheme="majorBidi"/>
                        <w:color w:val="1F497D" w:themeColor="text2"/>
                        <w:sz w:val="80"/>
                        <w:szCs w:val="80"/>
                      </w:rPr>
                      <w:t>Managementsystem für Ferienwohnungen</w:t>
                    </w:r>
                  </w:p>
                </w:tc>
              </w:sdtContent>
            </w:sdt>
          </w:tr>
          <w:tr w:rsidR="004C1E1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C1E19" w:rsidRDefault="004C1E19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4C1E1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C1E19" w:rsidRDefault="004C1E19">
                <w:pPr>
                  <w:pStyle w:val="KeinLeerraum"/>
                  <w:jc w:val="center"/>
                </w:pPr>
              </w:p>
            </w:tc>
          </w:tr>
          <w:tr w:rsidR="004C1E1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C691ABE643944F11860F9AA1AB24D4F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4C1E19" w:rsidRDefault="004C1E19" w:rsidP="004C1E19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Jony Nchamadi, Nico Fischer, Lukas </w:t>
                    </w:r>
                    <w:proofErr w:type="spellStart"/>
                    <w:r>
                      <w:rPr>
                        <w:b/>
                        <w:bCs/>
                      </w:rPr>
                      <w:t>Wüstenhagen</w:t>
                    </w:r>
                    <w:proofErr w:type="spellEnd"/>
                    <w:r>
                      <w:rPr>
                        <w:b/>
                        <w:bCs/>
                      </w:rPr>
                      <w:t>, Daniel Schönke</w:t>
                    </w:r>
                  </w:p>
                </w:tc>
              </w:sdtContent>
            </w:sdt>
          </w:tr>
          <w:tr w:rsidR="004C1E1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placeholder>
                  <w:docPart w:val="2EF6771147874375BED8BA4AB91C241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5-24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4C1E19" w:rsidRDefault="004C1E19" w:rsidP="004C1E19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24.05.2017</w:t>
                    </w:r>
                  </w:p>
                </w:tc>
              </w:sdtContent>
            </w:sdt>
          </w:tr>
        </w:tbl>
        <w:p w:rsidR="004C1E19" w:rsidRDefault="004C1E19"/>
        <w:p w:rsidR="004C1E19" w:rsidRDefault="004C1E19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9A76780" wp14:editId="663A5BBC">
                <wp:simplePos x="0" y="0"/>
                <wp:positionH relativeFrom="column">
                  <wp:posOffset>429260</wp:posOffset>
                </wp:positionH>
                <wp:positionV relativeFrom="paragraph">
                  <wp:posOffset>177800</wp:posOffset>
                </wp:positionV>
                <wp:extent cx="4859655" cy="3059430"/>
                <wp:effectExtent l="0" t="0" r="0" b="0"/>
                <wp:wrapTight wrapText="bothSides">
                  <wp:wrapPolygon edited="0">
                    <wp:start x="0" y="0"/>
                    <wp:lineTo x="0" y="21519"/>
                    <wp:lineTo x="21507" y="21519"/>
                    <wp:lineTo x="21507" y="0"/>
                    <wp:lineTo x="0" y="0"/>
                  </wp:wrapPolygon>
                </wp:wrapTight>
                <wp:docPr id="2" name="Grafi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tartseite-prov-450x300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9655" cy="3059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4C1E19">
            <w:tc>
              <w:tcPr>
                <w:tcW w:w="5000" w:type="pct"/>
              </w:tcPr>
              <w:p w:rsidR="004C1E19" w:rsidRDefault="004C1E19">
                <w:pPr>
                  <w:pStyle w:val="KeinLeerraum"/>
                </w:pPr>
              </w:p>
            </w:tc>
          </w:tr>
        </w:tbl>
        <w:p w:rsidR="004C1E19" w:rsidRDefault="004C1E19"/>
        <w:p w:rsidR="004C1E19" w:rsidRDefault="004C1E19">
          <w:pPr>
            <w:rPr>
              <w:rFonts w:ascii="Calibri" w:eastAsia="Calibri" w:hAnsi="Calibri" w:cs="Calibri"/>
            </w:rPr>
          </w:pPr>
          <w:r>
            <w:rPr>
              <w:rFonts w:ascii="Calibri" w:eastAsia="Calibri" w:hAnsi="Calibri" w:cs="Calibri"/>
            </w:rPr>
            <w:br w:type="page"/>
          </w:r>
        </w:p>
      </w:sdtContent>
    </w:sdt>
    <w:p w:rsidR="008D2348" w:rsidRDefault="00B27DB1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color w:val="2E74B5"/>
          <w:sz w:val="32"/>
        </w:rPr>
      </w:pPr>
      <w:r>
        <w:rPr>
          <w:rFonts w:ascii="Calibri Light" w:eastAsia="Calibri Light" w:hAnsi="Calibri Light" w:cs="Calibri Light"/>
          <w:color w:val="2E74B5"/>
          <w:sz w:val="32"/>
        </w:rPr>
        <w:lastRenderedPageBreak/>
        <w:t xml:space="preserve"> </w:t>
      </w:r>
    </w:p>
    <w:p w:rsidR="00B27DB1" w:rsidRDefault="00B27DB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</w:t>
      </w:r>
    </w:p>
    <w:sdt>
      <w:sdtPr>
        <w:id w:val="11974296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B27DB1" w:rsidRDefault="00B27DB1">
          <w:pPr>
            <w:pStyle w:val="Inhaltsverzeichnisberschrift"/>
          </w:pPr>
          <w:r>
            <w:t>Inhalt</w:t>
          </w:r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393584" w:history="1">
            <w:r w:rsidRPr="004E6D03">
              <w:rPr>
                <w:rStyle w:val="Hyperlink"/>
                <w:rFonts w:eastAsia="Calibri Light"/>
                <w:noProof/>
              </w:rPr>
              <w:t>1.Programmbeschreibung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85" w:history="1">
            <w:r w:rsidRPr="004E6D03">
              <w:rPr>
                <w:rStyle w:val="Hyperlink"/>
                <w:rFonts w:eastAsia="Calibri Light"/>
                <w:noProof/>
              </w:rPr>
              <w:t>2. Quelltextauschnitte der  main-Methode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86" w:history="1">
            <w:r w:rsidRPr="004E6D03">
              <w:rPr>
                <w:rStyle w:val="Hyperlink"/>
                <w:rFonts w:eastAsia="Calibri Light"/>
                <w:noProof/>
              </w:rPr>
              <w:t>2.1 Quelltextauschnitte des  Moduls Übersicht der Ferienwohnung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87" w:history="1">
            <w:r w:rsidRPr="004E6D03">
              <w:rPr>
                <w:rStyle w:val="Hyperlink"/>
                <w:rFonts w:eastAsia="Calibri Light"/>
                <w:noProof/>
              </w:rPr>
              <w:t>2.2 Quelltextauschnitte des  Moduls „ Kundendaten“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88" w:history="1">
            <w:r w:rsidRPr="004E6D03">
              <w:rPr>
                <w:rStyle w:val="Hyperlink"/>
                <w:noProof/>
              </w:rPr>
              <w:t>2.4 Quelltextauschnitt des  Moduls BuchungUebersicht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89" w:history="1">
            <w:r w:rsidRPr="004E6D03">
              <w:rPr>
                <w:rStyle w:val="Hyperlink"/>
                <w:rFonts w:eastAsia="Calibri Light"/>
                <w:noProof/>
              </w:rPr>
              <w:t>2.3 Quelltextauschnitte des Moduls Buchung von Ferienwohnungen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90" w:history="1">
            <w:r w:rsidRPr="004E6D03">
              <w:rPr>
                <w:rStyle w:val="Hyperlink"/>
                <w:rFonts w:eastAsia="Calibri Light"/>
                <w:noProof/>
              </w:rPr>
              <w:t>2.5 Auschnitt des  Moduls „Update aller Daten"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91" w:history="1">
            <w:r w:rsidRPr="004E6D03">
              <w:rPr>
                <w:rStyle w:val="Hyperlink"/>
                <w:rFonts w:eastAsia="Calibri Light"/>
                <w:noProof/>
              </w:rPr>
              <w:t>2.6 Auschnitt des  Moduls „Preisbearbeitung für Ferienwohnung"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92" w:history="1">
            <w:r w:rsidRPr="004E6D03">
              <w:rPr>
                <w:rStyle w:val="Hyperlink"/>
                <w:rFonts w:eastAsia="Calibri Light"/>
                <w:noProof/>
              </w:rPr>
              <w:t>2.7 Auschnitt des  Moduls Jahr ändern (Teilausschnitt der main-Methode)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483393593" w:history="1">
            <w:r w:rsidRPr="004E6D03">
              <w:rPr>
                <w:rStyle w:val="Hyperlink"/>
                <w:rFonts w:eastAsia="Calibri Light"/>
                <w:noProof/>
              </w:rPr>
              <w:t>3. Befehlsbeschreibung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_Toc483393593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DB1" w:rsidRDefault="00B27DB1">
          <w:r>
            <w:rPr>
              <w:b/>
              <w:bCs/>
            </w:rPr>
            <w:fldChar w:fldCharType="end"/>
          </w:r>
        </w:p>
      </w:sdtContent>
    </w:sdt>
    <w:p w:rsidR="008D2348" w:rsidRDefault="008D2348">
      <w:pPr>
        <w:spacing w:after="160" w:line="259" w:lineRule="auto"/>
        <w:rPr>
          <w:rFonts w:ascii="Calibri" w:eastAsia="Calibri" w:hAnsi="Calibri" w:cs="Calibri"/>
        </w:rPr>
      </w:pPr>
    </w:p>
    <w:p w:rsidR="00B27DB1" w:rsidRDefault="00B27DB1" w:rsidP="0008278B">
      <w:pPr>
        <w:pStyle w:val="berschrift1"/>
        <w:rPr>
          <w:rFonts w:eastAsia="Calibri Light"/>
          <w:u w:val="single"/>
        </w:rPr>
      </w:pPr>
      <w:bookmarkStart w:id="0" w:name="_Toc483393584"/>
    </w:p>
    <w:p w:rsidR="00B27DB1" w:rsidRDefault="00B27DB1" w:rsidP="0008278B">
      <w:pPr>
        <w:pStyle w:val="berschrift1"/>
        <w:rPr>
          <w:rFonts w:eastAsia="Calibri Light"/>
          <w:u w:val="single"/>
        </w:rPr>
      </w:pPr>
      <w:bookmarkStart w:id="1" w:name="_GoBack"/>
      <w:bookmarkEnd w:id="1"/>
    </w:p>
    <w:p w:rsidR="00B27DB1" w:rsidRDefault="00B27DB1" w:rsidP="0008278B">
      <w:pPr>
        <w:pStyle w:val="berschrift1"/>
        <w:rPr>
          <w:rFonts w:eastAsia="Calibri Light"/>
          <w:u w:val="single"/>
        </w:rPr>
      </w:pPr>
    </w:p>
    <w:p w:rsidR="00B27DB1" w:rsidRDefault="00B27DB1" w:rsidP="0008278B">
      <w:pPr>
        <w:pStyle w:val="berschrift1"/>
        <w:rPr>
          <w:rFonts w:eastAsia="Calibri Light"/>
          <w:u w:val="single"/>
        </w:rPr>
      </w:pPr>
    </w:p>
    <w:p w:rsidR="00B27DB1" w:rsidRDefault="00B27DB1" w:rsidP="0008278B">
      <w:pPr>
        <w:pStyle w:val="berschrift1"/>
        <w:rPr>
          <w:rFonts w:eastAsia="Calibri Light"/>
          <w:u w:val="single"/>
        </w:rPr>
      </w:pPr>
    </w:p>
    <w:p w:rsidR="00B27DB1" w:rsidRDefault="00B27DB1" w:rsidP="0008278B">
      <w:pPr>
        <w:pStyle w:val="berschrift1"/>
        <w:rPr>
          <w:rFonts w:eastAsia="Calibri Light"/>
          <w:u w:val="single"/>
        </w:rPr>
      </w:pPr>
    </w:p>
    <w:p w:rsidR="00B27DB1" w:rsidRDefault="00B27DB1" w:rsidP="00B27DB1"/>
    <w:p w:rsidR="00B27DB1" w:rsidRPr="00B27DB1" w:rsidRDefault="00B27DB1" w:rsidP="00B27DB1"/>
    <w:p w:rsidR="00B27DB1" w:rsidRDefault="00B27DB1" w:rsidP="0008278B">
      <w:pPr>
        <w:pStyle w:val="berschrift1"/>
        <w:rPr>
          <w:rFonts w:eastAsia="Calibri Light"/>
          <w:u w:val="single"/>
        </w:rPr>
      </w:pPr>
    </w:p>
    <w:p w:rsidR="008D2348" w:rsidRPr="0008278B" w:rsidRDefault="00B27DB1" w:rsidP="0008278B">
      <w:pPr>
        <w:pStyle w:val="berschrift1"/>
        <w:rPr>
          <w:rFonts w:eastAsia="Calibri Light"/>
          <w:u w:val="single"/>
        </w:rPr>
      </w:pPr>
      <w:r w:rsidRPr="0008278B">
        <w:rPr>
          <w:rFonts w:eastAsia="Calibri Light"/>
          <w:u w:val="single"/>
        </w:rPr>
        <w:t>1.Programmbeschreibung</w:t>
      </w:r>
      <w:bookmarkEnd w:id="0"/>
    </w:p>
    <w:p w:rsidR="008D2348" w:rsidRDefault="008D2348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:rsidR="008D2348" w:rsidRDefault="00B27DB1">
      <w:pPr>
        <w:spacing w:after="160" w:line="259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Mit dem Java-Programm „Ferienwonhung.java“ und den spezifischen Modulen</w:t>
      </w:r>
      <w:r>
        <w:rPr>
          <w:rFonts w:ascii="Calibri" w:eastAsia="Calibri" w:hAnsi="Calibri" w:cs="Calibri"/>
          <w:b/>
          <w:sz w:val="24"/>
        </w:rPr>
        <w:t>, k</w:t>
      </w:r>
      <w:r>
        <w:rPr>
          <w:rFonts w:ascii="Calibri" w:eastAsia="Calibri" w:hAnsi="Calibri" w:cs="Calibri"/>
          <w:b/>
          <w:sz w:val="24"/>
        </w:rPr>
        <w:t>önnen wir Ferienwohnungen verwalten. Im folgenden Bild</w:t>
      </w:r>
      <w:r w:rsidR="004C1E19">
        <w:rPr>
          <w:rFonts w:ascii="Calibri" w:eastAsia="Calibri" w:hAnsi="Calibri" w:cs="Calibri"/>
          <w:b/>
          <w:sz w:val="24"/>
        </w:rPr>
        <w:t>ausschnitt ist</w:t>
      </w:r>
      <w:r>
        <w:rPr>
          <w:rFonts w:ascii="Calibri" w:eastAsia="Calibri" w:hAnsi="Calibri" w:cs="Calibri"/>
          <w:b/>
          <w:sz w:val="24"/>
        </w:rPr>
        <w:t xml:space="preserve"> die </w:t>
      </w:r>
      <w:r w:rsidR="004C1E19">
        <w:rPr>
          <w:rFonts w:ascii="Calibri" w:eastAsia="Calibri" w:hAnsi="Calibri" w:cs="Calibri"/>
          <w:b/>
          <w:sz w:val="24"/>
        </w:rPr>
        <w:t xml:space="preserve">Übersicht der </w:t>
      </w:r>
      <w:proofErr w:type="spellStart"/>
      <w:r w:rsidR="004C1E19">
        <w:rPr>
          <w:rFonts w:ascii="Calibri" w:eastAsia="Calibri" w:hAnsi="Calibri" w:cs="Calibri"/>
          <w:b/>
          <w:sz w:val="24"/>
        </w:rPr>
        <w:t>Möglichkeiten</w:t>
      </w:r>
      <w:r>
        <w:rPr>
          <w:rFonts w:ascii="Calibri" w:eastAsia="Calibri" w:hAnsi="Calibri" w:cs="Calibri"/>
          <w:b/>
          <w:sz w:val="24"/>
        </w:rPr>
        <w:t>zu</w:t>
      </w:r>
      <w:proofErr w:type="spellEnd"/>
      <w:r>
        <w:rPr>
          <w:rFonts w:ascii="Calibri" w:eastAsia="Calibri" w:hAnsi="Calibri" w:cs="Calibri"/>
          <w:b/>
          <w:sz w:val="24"/>
        </w:rPr>
        <w:t xml:space="preserve"> sehen. Es ist mit den Java-Programmen möglich eine Übersicht aller Ferienwohnungen auszugeben, Kundendaten zu erstellen, einzusehen und zu bearbeiten, Ferienwoh</w:t>
      </w:r>
      <w:r>
        <w:rPr>
          <w:rFonts w:ascii="Calibri" w:eastAsia="Calibri" w:hAnsi="Calibri" w:cs="Calibri"/>
          <w:b/>
          <w:sz w:val="24"/>
        </w:rPr>
        <w:t xml:space="preserve">nungen zu buchen, eine Preisabrechnung zu machen, alle Daten  </w:t>
      </w:r>
      <w:proofErr w:type="spellStart"/>
      <w:r>
        <w:rPr>
          <w:rFonts w:ascii="Calibri" w:eastAsia="Calibri" w:hAnsi="Calibri" w:cs="Calibri"/>
          <w:b/>
          <w:sz w:val="24"/>
        </w:rPr>
        <w:t>upzudaten</w:t>
      </w:r>
      <w:proofErr w:type="spellEnd"/>
      <w:r>
        <w:rPr>
          <w:rFonts w:ascii="Calibri" w:eastAsia="Calibri" w:hAnsi="Calibri" w:cs="Calibri"/>
          <w:b/>
          <w:sz w:val="24"/>
        </w:rPr>
        <w:t>,  Preisbearbeitungen von Ferienwohnungen durchzuführen und das Programm zu beenden.   Jeder einzelne Schritt wird  in den Modulen realisiert und verwirklicht und per cmd.exe ausgegeben</w:t>
      </w:r>
      <w:r>
        <w:rPr>
          <w:rFonts w:ascii="Calibri" w:eastAsia="Calibri" w:hAnsi="Calibri" w:cs="Calibri"/>
          <w:b/>
          <w:sz w:val="24"/>
        </w:rPr>
        <w:t>.</w:t>
      </w:r>
    </w:p>
    <w:p w:rsidR="008D2348" w:rsidRDefault="008D2348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:rsidR="008D2348" w:rsidRDefault="00B27DB1">
      <w:pPr>
        <w:spacing w:after="160" w:line="240" w:lineRule="auto"/>
        <w:rPr>
          <w:rFonts w:ascii="Calibri" w:eastAsia="Calibri" w:hAnsi="Calibri" w:cs="Calibri"/>
          <w:b/>
          <w:sz w:val="24"/>
        </w:rPr>
      </w:pPr>
      <w:r>
        <w:object w:dxaOrig="8310" w:dyaOrig="4229">
          <v:rect id="_x0000_i1109" style="width:415.4pt;height:211.55pt" o:ole="" o:preferrelative="t" stroked="f">
            <v:imagedata r:id="rId10" o:title=""/>
          </v:rect>
          <o:OLEObject Type="Embed" ProgID="StaticMetafile" ShapeID="_x0000_i1109" DrawAspect="Content" ObjectID="_1557135768" r:id="rId11"/>
        </w:object>
      </w:r>
    </w:p>
    <w:p w:rsidR="008D2348" w:rsidRDefault="008D2348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:rsidR="008D2348" w:rsidRDefault="00B27DB1">
      <w:pPr>
        <w:spacing w:after="160" w:line="259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08278B" w:rsidRDefault="0008278B">
      <w:pPr>
        <w:spacing w:after="16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08278B" w:rsidRDefault="0008278B">
      <w:pPr>
        <w:spacing w:after="16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08278B" w:rsidRDefault="0008278B">
      <w:pPr>
        <w:spacing w:after="16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08278B" w:rsidRDefault="0008278B">
      <w:pPr>
        <w:spacing w:after="16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B27DB1" w:rsidRDefault="00B27DB1" w:rsidP="0008278B">
      <w:pPr>
        <w:pStyle w:val="berschrift1"/>
        <w:rPr>
          <w:rFonts w:eastAsia="Calibri Light"/>
          <w:u w:val="single"/>
        </w:rPr>
      </w:pPr>
      <w:bookmarkStart w:id="2" w:name="_Toc483393585"/>
    </w:p>
    <w:p w:rsidR="00B27DB1" w:rsidRDefault="00B27DB1" w:rsidP="0008278B">
      <w:pPr>
        <w:pStyle w:val="berschrift1"/>
        <w:rPr>
          <w:rFonts w:eastAsia="Calibri Light"/>
          <w:u w:val="single"/>
        </w:rPr>
      </w:pPr>
    </w:p>
    <w:p w:rsidR="0008278B" w:rsidRPr="0008278B" w:rsidRDefault="0008278B" w:rsidP="0008278B">
      <w:pPr>
        <w:pStyle w:val="berschrift1"/>
        <w:rPr>
          <w:rFonts w:eastAsia="Calibri Light"/>
          <w:u w:val="single"/>
        </w:rPr>
      </w:pPr>
      <w:r w:rsidRPr="0008278B">
        <w:rPr>
          <w:rFonts w:eastAsia="Calibri Light"/>
          <w:u w:val="single"/>
        </w:rPr>
        <w:t xml:space="preserve">2. </w:t>
      </w:r>
      <w:proofErr w:type="spellStart"/>
      <w:r w:rsidRPr="0008278B">
        <w:rPr>
          <w:rFonts w:eastAsia="Calibri Light"/>
          <w:u w:val="single"/>
        </w:rPr>
        <w:t>Quelltextauschnitte</w:t>
      </w:r>
      <w:proofErr w:type="spellEnd"/>
      <w:r w:rsidRPr="0008278B">
        <w:rPr>
          <w:rFonts w:eastAsia="Calibri Light"/>
          <w:u w:val="single"/>
        </w:rPr>
        <w:t xml:space="preserve"> der  main-Methode</w:t>
      </w:r>
      <w:bookmarkEnd w:id="2"/>
    </w:p>
    <w:p w:rsidR="008D2348" w:rsidRDefault="0008278B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b/>
          <w:sz w:val="1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margin-left:0;margin-top:3.95pt;width:526.15pt;height:221.55pt;z-index:251659264;mso-position-horizontal:absolute;mso-position-horizontal-relative:text;mso-position-vertical:absolute;mso-position-vertical-relative:text" filled="t">
            <v:imagedata r:id="rId12" o:title=""/>
            <o:lock v:ext="edit" aspectratio="f"/>
            <w10:wrap type="square"/>
          </v:shape>
          <o:OLEObject Type="Embed" ProgID="StaticMetafile" ShapeID="_x0000_s1042" DrawAspect="Content" ObjectID="_1557135782" r:id="rId13"/>
        </w:pict>
      </w:r>
    </w:p>
    <w:p w:rsidR="008D2348" w:rsidRDefault="00B27DB1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b/>
          <w:sz w:val="16"/>
        </w:rPr>
      </w:pPr>
      <w:r>
        <w:object w:dxaOrig="10690" w:dyaOrig="4960">
          <v:rect id="_x0000_i1110" style="width:534.45pt;height:248.1pt" o:ole="" o:preferrelative="t" stroked="f">
            <v:imagedata r:id="rId14" o:title=""/>
          </v:rect>
          <o:OLEObject Type="Embed" ProgID="StaticMetafile" ShapeID="_x0000_i1110" DrawAspect="Content" ObjectID="_1557135769" r:id="rId15"/>
        </w:object>
      </w:r>
    </w:p>
    <w:p w:rsidR="008D2348" w:rsidRDefault="00B27DB1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b/>
          <w:sz w:val="16"/>
        </w:rPr>
      </w:pPr>
      <w:r>
        <w:object w:dxaOrig="8848" w:dyaOrig="5729">
          <v:rect id="_x0000_i1111" style="width:442.5pt;height:286.35pt" o:ole="" o:preferrelative="t" stroked="f">
            <v:imagedata r:id="rId16" o:title=""/>
          </v:rect>
          <o:OLEObject Type="Embed" ProgID="StaticMetafile" ShapeID="_x0000_i1111" DrawAspect="Content" ObjectID="_1557135770" r:id="rId17"/>
        </w:object>
      </w:r>
    </w:p>
    <w:p w:rsidR="008D2348" w:rsidRPr="0008278B" w:rsidRDefault="00B27DB1" w:rsidP="0008278B">
      <w:pPr>
        <w:pStyle w:val="berschrift1"/>
        <w:rPr>
          <w:rFonts w:eastAsia="Calibri Light"/>
          <w:u w:val="single"/>
        </w:rPr>
      </w:pPr>
      <w:bookmarkStart w:id="3" w:name="_Toc483393586"/>
      <w:r w:rsidRPr="0008278B">
        <w:rPr>
          <w:rFonts w:eastAsia="Calibri Light"/>
          <w:u w:val="single"/>
        </w:rPr>
        <w:t xml:space="preserve">2.1 </w:t>
      </w:r>
      <w:proofErr w:type="spellStart"/>
      <w:r w:rsidRPr="0008278B">
        <w:rPr>
          <w:rFonts w:eastAsia="Calibri Light"/>
          <w:u w:val="single"/>
        </w:rPr>
        <w:t>Quelltextauschnitte</w:t>
      </w:r>
      <w:proofErr w:type="spellEnd"/>
      <w:r w:rsidRPr="0008278B">
        <w:rPr>
          <w:rFonts w:eastAsia="Calibri Light"/>
          <w:u w:val="single"/>
        </w:rPr>
        <w:t xml:space="preserve"> des  Moduls Übersicht der Ferienwohnung</w:t>
      </w:r>
      <w:bookmarkEnd w:id="3"/>
    </w:p>
    <w:p w:rsidR="008D2348" w:rsidRDefault="00B27DB1">
      <w:pPr>
        <w:keepNext/>
        <w:keepLines/>
        <w:spacing w:before="240" w:after="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  <w:r>
        <w:object w:dxaOrig="8848" w:dyaOrig="5932">
          <v:rect id="_x0000_i1112" style="width:442.5pt;height:296.85pt" o:ole="" o:preferrelative="t" stroked="f">
            <v:imagedata r:id="rId18" o:title=""/>
          </v:rect>
          <o:OLEObject Type="Embed" ProgID="StaticMetafile" ShapeID="_x0000_i1112" DrawAspect="Content" ObjectID="_1557135771" r:id="rId19"/>
        </w:object>
      </w:r>
    </w:p>
    <w:p w:rsidR="008D2348" w:rsidRDefault="008D2348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b/>
          <w:sz w:val="16"/>
        </w:rPr>
      </w:pPr>
    </w:p>
    <w:p w:rsidR="0008278B" w:rsidRDefault="0008278B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8D2348" w:rsidRPr="0008278B" w:rsidRDefault="00B27DB1" w:rsidP="0008278B">
      <w:pPr>
        <w:pStyle w:val="berschrift1"/>
        <w:rPr>
          <w:rFonts w:eastAsia="Calibri Light"/>
          <w:u w:val="single"/>
        </w:rPr>
      </w:pPr>
      <w:r>
        <w:rPr>
          <w:rFonts w:eastAsia="Calibri Light"/>
        </w:rPr>
        <w:t xml:space="preserve"> </w:t>
      </w:r>
      <w:bookmarkStart w:id="4" w:name="_Toc483393587"/>
      <w:r w:rsidRPr="0008278B">
        <w:rPr>
          <w:rFonts w:eastAsia="Calibri Light"/>
          <w:u w:val="single"/>
        </w:rPr>
        <w:t xml:space="preserve">2.2 </w:t>
      </w:r>
      <w:proofErr w:type="spellStart"/>
      <w:r w:rsidRPr="0008278B">
        <w:rPr>
          <w:rFonts w:eastAsia="Calibri Light"/>
          <w:u w:val="single"/>
        </w:rPr>
        <w:t>Quelltextauschnitte</w:t>
      </w:r>
      <w:proofErr w:type="spellEnd"/>
      <w:r w:rsidRPr="0008278B">
        <w:rPr>
          <w:rFonts w:eastAsia="Calibri Light"/>
          <w:u w:val="single"/>
        </w:rPr>
        <w:t xml:space="preserve"> des  Moduls „ Kundendaten“</w:t>
      </w:r>
      <w:bookmarkEnd w:id="4"/>
    </w:p>
    <w:p w:rsidR="008D2348" w:rsidRDefault="008D2348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8D2348" w:rsidRDefault="00B27DB1">
      <w:pPr>
        <w:spacing w:after="160" w:line="240" w:lineRule="auto"/>
        <w:rPr>
          <w:rFonts w:ascii="Calibri" w:eastAsia="Calibri" w:hAnsi="Calibri" w:cs="Calibri"/>
        </w:rPr>
      </w:pPr>
      <w:r>
        <w:object w:dxaOrig="8848" w:dyaOrig="5385">
          <v:rect id="_x0000_i1113" style="width:442.5pt;height:269.15pt" o:ole="" o:preferrelative="t" stroked="f">
            <v:imagedata r:id="rId20" o:title=""/>
          </v:rect>
          <o:OLEObject Type="Embed" ProgID="StaticMetafile" ShapeID="_x0000_i1113" DrawAspect="Content" ObjectID="_1557135772" r:id="rId21"/>
        </w:object>
      </w:r>
    </w:p>
    <w:p w:rsidR="008D2348" w:rsidRDefault="00B27DB1">
      <w:pPr>
        <w:spacing w:after="160" w:line="240" w:lineRule="auto"/>
        <w:rPr>
          <w:rFonts w:ascii="Calibri" w:eastAsia="Calibri" w:hAnsi="Calibri" w:cs="Calibri"/>
        </w:rPr>
      </w:pPr>
      <w:r>
        <w:object w:dxaOrig="8848" w:dyaOrig="5385">
          <v:rect id="_x0000_i1114" style="width:442.5pt;height:269.15pt" o:ole="" o:preferrelative="t" stroked="f">
            <v:imagedata r:id="rId22" o:title=""/>
          </v:rect>
          <o:OLEObject Type="Embed" ProgID="StaticMetafile" ShapeID="_x0000_i1114" DrawAspect="Content" ObjectID="_1557135773" r:id="rId23"/>
        </w:object>
      </w:r>
    </w:p>
    <w:p w:rsidR="0008278B" w:rsidRPr="0008278B" w:rsidRDefault="0008278B" w:rsidP="0008278B">
      <w:pPr>
        <w:pStyle w:val="berschrift1"/>
        <w:rPr>
          <w:u w:val="single"/>
        </w:rPr>
      </w:pPr>
      <w:bookmarkStart w:id="5" w:name="_Toc483393588"/>
      <w:r w:rsidRPr="0008278B">
        <w:rPr>
          <w:u w:val="single"/>
        </w:rPr>
        <w:lastRenderedPageBreak/>
        <w:t xml:space="preserve">2.4 </w:t>
      </w:r>
      <w:proofErr w:type="spellStart"/>
      <w:r w:rsidRPr="0008278B">
        <w:rPr>
          <w:u w:val="single"/>
        </w:rPr>
        <w:t>Quelltextauschnitt</w:t>
      </w:r>
      <w:proofErr w:type="spellEnd"/>
      <w:r w:rsidRPr="0008278B">
        <w:rPr>
          <w:u w:val="single"/>
        </w:rPr>
        <w:t xml:space="preserve"> des  Moduls </w:t>
      </w:r>
      <w:proofErr w:type="spellStart"/>
      <w:r w:rsidRPr="0008278B">
        <w:rPr>
          <w:u w:val="single"/>
        </w:rPr>
        <w:t>BuchungUebersicht</w:t>
      </w:r>
      <w:bookmarkEnd w:id="5"/>
      <w:proofErr w:type="spellEnd"/>
    </w:p>
    <w:p w:rsidR="0008278B" w:rsidRPr="0008278B" w:rsidRDefault="0008278B" w:rsidP="0008278B"/>
    <w:p w:rsidR="0008278B" w:rsidRPr="0008278B" w:rsidRDefault="0008278B" w:rsidP="0008278B">
      <w:r w:rsidRPr="0008278B">
        <w:object w:dxaOrig="9981" w:dyaOrig="5831">
          <v:rect id="_x0000_i1115" style="width:453.05pt;height:264.75pt" o:ole="" o:preferrelative="t" stroked="f">
            <v:imagedata r:id="rId24" o:title=""/>
          </v:rect>
          <o:OLEObject Type="Embed" ProgID="StaticMetafile" ShapeID="_x0000_i1115" DrawAspect="Content" ObjectID="_1557135774" r:id="rId25"/>
        </w:object>
      </w:r>
    </w:p>
    <w:p w:rsidR="008D2348" w:rsidRPr="0008278B" w:rsidRDefault="00B27DB1" w:rsidP="0008278B">
      <w:pPr>
        <w:pStyle w:val="berschrift1"/>
        <w:rPr>
          <w:rFonts w:eastAsia="Calibri Light"/>
          <w:u w:val="single"/>
        </w:rPr>
      </w:pPr>
      <w:bookmarkStart w:id="6" w:name="_Toc483393589"/>
      <w:r w:rsidRPr="0008278B">
        <w:rPr>
          <w:rFonts w:eastAsia="Calibri Light"/>
          <w:u w:val="single"/>
        </w:rPr>
        <w:t>2.3</w:t>
      </w:r>
      <w:r w:rsidR="0008278B" w:rsidRPr="0008278B">
        <w:rPr>
          <w:rFonts w:eastAsia="Calibri Light"/>
          <w:u w:val="single"/>
        </w:rPr>
        <w:t xml:space="preserve"> </w:t>
      </w:r>
      <w:proofErr w:type="spellStart"/>
      <w:r w:rsidRPr="0008278B">
        <w:rPr>
          <w:rFonts w:eastAsia="Calibri Light"/>
          <w:u w:val="single"/>
        </w:rPr>
        <w:t>Quelltextauschnitte</w:t>
      </w:r>
      <w:proofErr w:type="spellEnd"/>
      <w:r w:rsidRPr="0008278B">
        <w:rPr>
          <w:rFonts w:eastAsia="Calibri Light"/>
          <w:u w:val="single"/>
        </w:rPr>
        <w:t xml:space="preserve"> des Moduls Buchung von Ferienwohnungen</w:t>
      </w:r>
      <w:bookmarkEnd w:id="6"/>
    </w:p>
    <w:p w:rsidR="008D2348" w:rsidRDefault="00B27DB1">
      <w:pPr>
        <w:spacing w:after="160" w:line="240" w:lineRule="auto"/>
        <w:rPr>
          <w:rFonts w:ascii="Calibri" w:eastAsia="Calibri" w:hAnsi="Calibri" w:cs="Calibri"/>
        </w:rPr>
      </w:pPr>
      <w:r>
        <w:object w:dxaOrig="10366" w:dyaOrig="5588">
          <v:rect id="_x0000_i1116" style="width:518.4pt;height:279.15pt" o:ole="" o:preferrelative="t" stroked="f">
            <v:imagedata r:id="rId26" o:title=""/>
          </v:rect>
          <o:OLEObject Type="Embed" ProgID="StaticMetafile" ShapeID="_x0000_i1116" DrawAspect="Content" ObjectID="_1557135775" r:id="rId27"/>
        </w:object>
      </w:r>
    </w:p>
    <w:p w:rsidR="008D2348" w:rsidRDefault="00B27DB1">
      <w:pPr>
        <w:spacing w:after="160" w:line="240" w:lineRule="auto"/>
        <w:rPr>
          <w:rFonts w:ascii="Calibri" w:eastAsia="Calibri" w:hAnsi="Calibri" w:cs="Calibri"/>
          <w:u w:val="single"/>
        </w:rPr>
      </w:pPr>
      <w:r>
        <w:object w:dxaOrig="10407" w:dyaOrig="6195">
          <v:rect id="_x0000_i1117" style="width:520.6pt;height:309.6pt" o:ole="" o:preferrelative="t" stroked="f">
            <v:imagedata r:id="rId28" o:title=""/>
          </v:rect>
          <o:OLEObject Type="Embed" ProgID="StaticMetafile" ShapeID="_x0000_i1117" DrawAspect="Content" ObjectID="_1557135776" r:id="rId29"/>
        </w:object>
      </w:r>
    </w:p>
    <w:p w:rsidR="008D2348" w:rsidRDefault="00B27DB1" w:rsidP="0008278B">
      <w:pPr>
        <w:pStyle w:val="berschrift1"/>
        <w:rPr>
          <w:rFonts w:eastAsia="Calibri Light"/>
          <w:u w:val="single"/>
        </w:rPr>
      </w:pPr>
      <w:bookmarkStart w:id="7" w:name="_Toc483393590"/>
      <w:r w:rsidRPr="0008278B">
        <w:rPr>
          <w:rFonts w:eastAsia="Calibri Light"/>
          <w:u w:val="single"/>
        </w:rPr>
        <w:t xml:space="preserve">2.5 </w:t>
      </w:r>
      <w:proofErr w:type="spellStart"/>
      <w:r w:rsidRPr="0008278B">
        <w:rPr>
          <w:rFonts w:eastAsia="Calibri Light"/>
          <w:u w:val="single"/>
        </w:rPr>
        <w:t>Auschnitt</w:t>
      </w:r>
      <w:proofErr w:type="spellEnd"/>
      <w:r w:rsidRPr="0008278B">
        <w:rPr>
          <w:rFonts w:eastAsia="Calibri Light"/>
          <w:u w:val="single"/>
        </w:rPr>
        <w:t xml:space="preserve"> des  Moduls „Update aller Daten"</w:t>
      </w:r>
      <w:bookmarkEnd w:id="7"/>
    </w:p>
    <w:p w:rsidR="0008278B" w:rsidRPr="0008278B" w:rsidRDefault="0008278B" w:rsidP="0008278B"/>
    <w:p w:rsidR="008D2348" w:rsidRDefault="00B27DB1">
      <w:pPr>
        <w:spacing w:after="160" w:line="240" w:lineRule="auto"/>
        <w:rPr>
          <w:rFonts w:ascii="Calibri" w:eastAsia="Calibri" w:hAnsi="Calibri" w:cs="Calibri"/>
        </w:rPr>
      </w:pPr>
      <w:r>
        <w:object w:dxaOrig="9734" w:dyaOrig="4275">
          <v:rect id="_x0000_i1118" style="width:486.85pt;height:213.8pt" o:ole="" o:preferrelative="t" stroked="f">
            <v:imagedata r:id="rId30" o:title=""/>
          </v:rect>
          <o:OLEObject Type="Embed" ProgID="StaticMetafile" ShapeID="_x0000_i1118" DrawAspect="Content" ObjectID="_1557135777" r:id="rId31"/>
        </w:object>
      </w:r>
    </w:p>
    <w:p w:rsidR="008D2348" w:rsidRDefault="00B27DB1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  <w:r>
        <w:object w:dxaOrig="9870" w:dyaOrig="5564">
          <v:rect id="_x0000_i1119" style="width:493.5pt;height:278.05pt" o:ole="" o:preferrelative="t" stroked="f">
            <v:imagedata r:id="rId32" o:title=""/>
          </v:rect>
          <o:OLEObject Type="Embed" ProgID="StaticMetafile" ShapeID="_x0000_i1119" DrawAspect="Content" ObjectID="_1557135778" r:id="rId33"/>
        </w:object>
      </w:r>
    </w:p>
    <w:p w:rsidR="008D2348" w:rsidRDefault="00B27DB1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  <w:r>
        <w:object w:dxaOrig="9900" w:dyaOrig="5295">
          <v:rect id="_x0000_i1120" style="width:495.15pt;height:264.75pt" o:ole="" o:preferrelative="t" stroked="f">
            <v:imagedata r:id="rId34" o:title=""/>
          </v:rect>
          <o:OLEObject Type="Embed" ProgID="StaticMetafile" ShapeID="_x0000_i1120" DrawAspect="Content" ObjectID="_1557135779" r:id="rId35"/>
        </w:object>
      </w:r>
    </w:p>
    <w:p w:rsidR="008D2348" w:rsidRDefault="008D2348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8D2348" w:rsidRDefault="008D2348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</w:p>
    <w:p w:rsidR="008D2348" w:rsidRDefault="00B27DB1" w:rsidP="0008278B">
      <w:pPr>
        <w:pStyle w:val="berschrift1"/>
        <w:rPr>
          <w:rFonts w:eastAsia="Calibri Light"/>
          <w:u w:val="single"/>
        </w:rPr>
      </w:pPr>
      <w:bookmarkStart w:id="8" w:name="_Toc483393591"/>
      <w:r w:rsidRPr="0008278B">
        <w:rPr>
          <w:rFonts w:eastAsia="Calibri Light"/>
          <w:u w:val="single"/>
        </w:rPr>
        <w:lastRenderedPageBreak/>
        <w:t xml:space="preserve">2.6 </w:t>
      </w:r>
      <w:proofErr w:type="spellStart"/>
      <w:r w:rsidRPr="0008278B">
        <w:rPr>
          <w:rFonts w:eastAsia="Calibri Light"/>
          <w:u w:val="single"/>
        </w:rPr>
        <w:t>Auschnitt</w:t>
      </w:r>
      <w:proofErr w:type="spellEnd"/>
      <w:r w:rsidRPr="0008278B">
        <w:rPr>
          <w:rFonts w:eastAsia="Calibri Light"/>
          <w:u w:val="single"/>
        </w:rPr>
        <w:t xml:space="preserve"> des  Moduls „</w:t>
      </w:r>
      <w:r w:rsidRPr="0008278B">
        <w:rPr>
          <w:rFonts w:eastAsia="Calibri Light"/>
          <w:u w:val="single"/>
        </w:rPr>
        <w:t>Preisbearbeitung für Ferienwohnung"</w:t>
      </w:r>
      <w:bookmarkEnd w:id="8"/>
    </w:p>
    <w:p w:rsidR="0008278B" w:rsidRPr="0008278B" w:rsidRDefault="0008278B" w:rsidP="0008278B"/>
    <w:p w:rsidR="008D2348" w:rsidRDefault="00B27DB1">
      <w:pPr>
        <w:spacing w:after="160" w:line="240" w:lineRule="auto"/>
        <w:rPr>
          <w:rFonts w:ascii="Calibri" w:eastAsia="Calibri" w:hAnsi="Calibri" w:cs="Calibri"/>
        </w:rPr>
      </w:pPr>
      <w:r>
        <w:object w:dxaOrig="8848" w:dyaOrig="3644">
          <v:rect id="_x0000_i1121" style="width:442.5pt;height:182.2pt" o:ole="" o:preferrelative="t" stroked="f">
            <v:imagedata r:id="rId36" o:title=""/>
          </v:rect>
          <o:OLEObject Type="Embed" ProgID="StaticMetafile" ShapeID="_x0000_i1121" DrawAspect="Content" ObjectID="_1557135780" r:id="rId37"/>
        </w:object>
      </w:r>
    </w:p>
    <w:p w:rsidR="008D2348" w:rsidRDefault="00B27DB1" w:rsidP="0008278B">
      <w:pPr>
        <w:pStyle w:val="berschrift1"/>
        <w:rPr>
          <w:rFonts w:eastAsia="Calibri Light"/>
          <w:u w:val="single"/>
        </w:rPr>
      </w:pPr>
      <w:bookmarkStart w:id="9" w:name="_Toc483393592"/>
      <w:r w:rsidRPr="0008278B">
        <w:rPr>
          <w:rFonts w:eastAsia="Calibri Light"/>
          <w:u w:val="single"/>
        </w:rPr>
        <w:t xml:space="preserve">2.7 </w:t>
      </w:r>
      <w:proofErr w:type="spellStart"/>
      <w:r w:rsidRPr="0008278B">
        <w:rPr>
          <w:rFonts w:eastAsia="Calibri Light"/>
          <w:u w:val="single"/>
        </w:rPr>
        <w:t>Auschnitt</w:t>
      </w:r>
      <w:proofErr w:type="spellEnd"/>
      <w:r w:rsidRPr="0008278B">
        <w:rPr>
          <w:rFonts w:eastAsia="Calibri Light"/>
          <w:u w:val="single"/>
        </w:rPr>
        <w:t xml:space="preserve"> des  Moduls Jahr ändern (Teilausschnitt der main-Methode)</w:t>
      </w:r>
      <w:bookmarkEnd w:id="9"/>
    </w:p>
    <w:p w:rsidR="0008278B" w:rsidRPr="0008278B" w:rsidRDefault="0008278B" w:rsidP="0008278B"/>
    <w:p w:rsidR="008D2348" w:rsidRDefault="00B27DB1">
      <w:pPr>
        <w:spacing w:after="160" w:line="240" w:lineRule="auto"/>
        <w:rPr>
          <w:rFonts w:ascii="Calibri Light" w:eastAsia="Calibri Light" w:hAnsi="Calibri Light" w:cs="Calibri Light"/>
          <w:color w:val="2E74B5"/>
          <w:sz w:val="32"/>
          <w:u w:val="single"/>
        </w:rPr>
      </w:pPr>
      <w:r>
        <w:object w:dxaOrig="8848" w:dyaOrig="6701">
          <v:rect id="_x0000_i1122" style="width:442.5pt;height:335.1pt" o:ole="" o:preferrelative="t" stroked="f">
            <v:imagedata r:id="rId38" o:title=""/>
          </v:rect>
          <o:OLEObject Type="Embed" ProgID="StaticMetafile" ShapeID="_x0000_i1122" DrawAspect="Content" ObjectID="_1557135781" r:id="rId39"/>
        </w:object>
      </w:r>
    </w:p>
    <w:p w:rsidR="002B0987" w:rsidRDefault="002B0987" w:rsidP="0008278B">
      <w:pPr>
        <w:pStyle w:val="berschrift1"/>
        <w:rPr>
          <w:rFonts w:ascii="Calibri Light" w:eastAsia="Calibri Light" w:hAnsi="Calibri Light" w:cs="Calibri Light"/>
          <w:b w:val="0"/>
          <w:bCs w:val="0"/>
          <w:color w:val="2E74B5"/>
          <w:sz w:val="32"/>
          <w:szCs w:val="22"/>
          <w:u w:val="single"/>
        </w:rPr>
      </w:pPr>
    </w:p>
    <w:p w:rsidR="008D2348" w:rsidRPr="0008278B" w:rsidRDefault="00B27DB1" w:rsidP="0008278B">
      <w:pPr>
        <w:pStyle w:val="berschrift1"/>
        <w:rPr>
          <w:rFonts w:eastAsia="Calibri Light"/>
          <w:u w:val="single"/>
        </w:rPr>
      </w:pPr>
      <w:bookmarkStart w:id="10" w:name="_Toc483393593"/>
      <w:r w:rsidRPr="0008278B">
        <w:rPr>
          <w:rFonts w:eastAsia="Calibri Light"/>
          <w:u w:val="single"/>
        </w:rPr>
        <w:t>3. Befehlsbeschreibung</w:t>
      </w:r>
      <w:bookmarkEnd w:id="10"/>
    </w:p>
    <w:p w:rsidR="008D2348" w:rsidRDefault="008D2348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851"/>
        <w:gridCol w:w="1275"/>
        <w:gridCol w:w="1276"/>
        <w:gridCol w:w="3292"/>
      </w:tblGrid>
      <w:tr w:rsidR="00666278" w:rsidRPr="00666278" w:rsidTr="00666278">
        <w:tc>
          <w:tcPr>
            <w:tcW w:w="534" w:type="dxa"/>
          </w:tcPr>
          <w:p w:rsidR="00666278" w:rsidRPr="00666278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Nr.</w:t>
            </w:r>
          </w:p>
        </w:tc>
        <w:tc>
          <w:tcPr>
            <w:tcW w:w="1984" w:type="dxa"/>
          </w:tcPr>
          <w:p w:rsidR="00666278" w:rsidRPr="008B5142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 w:rsidRPr="008B5142"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Thema</w:t>
            </w:r>
          </w:p>
        </w:tc>
        <w:tc>
          <w:tcPr>
            <w:tcW w:w="3402" w:type="dxa"/>
            <w:gridSpan w:val="3"/>
          </w:tcPr>
          <w:p w:rsidR="00666278" w:rsidRPr="008B5142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 w:rsidRPr="008B5142"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Code allgemein / Methode</w:t>
            </w:r>
          </w:p>
        </w:tc>
        <w:tc>
          <w:tcPr>
            <w:tcW w:w="3292" w:type="dxa"/>
          </w:tcPr>
          <w:p w:rsidR="00666278" w:rsidRPr="008B5142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 w:rsidRPr="008B5142"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Beispiel</w:t>
            </w:r>
          </w:p>
        </w:tc>
      </w:tr>
      <w:tr w:rsidR="00666278" w:rsidRPr="00666278" w:rsidTr="00666278">
        <w:tc>
          <w:tcPr>
            <w:tcW w:w="534" w:type="dxa"/>
          </w:tcPr>
          <w:p w:rsidR="00666278" w:rsidRPr="00666278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1</w:t>
            </w:r>
          </w:p>
        </w:tc>
        <w:tc>
          <w:tcPr>
            <w:tcW w:w="1984" w:type="dxa"/>
          </w:tcPr>
          <w:p w:rsidR="00666278" w:rsidRPr="00666278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Bezeichner</w:t>
            </w:r>
          </w:p>
        </w:tc>
        <w:tc>
          <w:tcPr>
            <w:tcW w:w="3402" w:type="dxa"/>
            <w:gridSpan w:val="3"/>
          </w:tcPr>
          <w:p w:rsidR="00666278" w:rsidRPr="00666278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Variable, Klasse, Methode, Pakete</w:t>
            </w:r>
          </w:p>
        </w:tc>
        <w:tc>
          <w:tcPr>
            <w:tcW w:w="3292" w:type="dxa"/>
          </w:tcPr>
          <w:p w:rsidR="00666278" w:rsidRPr="00290C20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int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Zahl,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class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Liferant</w:t>
            </w:r>
            <w:proofErr w:type="spellEnd"/>
          </w:p>
        </w:tc>
      </w:tr>
      <w:tr w:rsidR="00666278" w:rsidRPr="002A71D1" w:rsidTr="002A71D1">
        <w:trPr>
          <w:trHeight w:val="445"/>
        </w:trPr>
        <w:tc>
          <w:tcPr>
            <w:tcW w:w="534" w:type="dxa"/>
          </w:tcPr>
          <w:p w:rsidR="00666278" w:rsidRPr="00666278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2</w:t>
            </w:r>
          </w:p>
        </w:tc>
        <w:tc>
          <w:tcPr>
            <w:tcW w:w="1984" w:type="dxa"/>
          </w:tcPr>
          <w:p w:rsidR="00666278" w:rsidRPr="00666278" w:rsidRDefault="0066627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Kommentare</w:t>
            </w:r>
          </w:p>
        </w:tc>
        <w:tc>
          <w:tcPr>
            <w:tcW w:w="3402" w:type="dxa"/>
            <w:gridSpan w:val="3"/>
          </w:tcPr>
          <w:p w:rsidR="002A71D1" w:rsidRPr="00666278" w:rsidRDefault="002A71D1" w:rsidP="002A71D1">
            <w:pPr>
              <w:spacing w:after="160"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//einzeilige Kommentar                                             /*mehrzeiliger Kommentar */                       </w:t>
            </w:r>
          </w:p>
        </w:tc>
        <w:tc>
          <w:tcPr>
            <w:tcW w:w="3292" w:type="dxa"/>
          </w:tcPr>
          <w:p w:rsidR="00666278" w:rsidRPr="00290C20" w:rsidRDefault="002A71D1" w:rsidP="002A71D1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Int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i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= 0  //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Variablendeklaration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                           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int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a,b,c,d,e,f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    /*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Variablendeklarationen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*/ </w:t>
            </w:r>
          </w:p>
        </w:tc>
      </w:tr>
      <w:tr w:rsidR="00666278" w:rsidRPr="002A71D1" w:rsidTr="009C7DE7">
        <w:trPr>
          <w:trHeight w:val="850"/>
        </w:trPr>
        <w:tc>
          <w:tcPr>
            <w:tcW w:w="534" w:type="dxa"/>
          </w:tcPr>
          <w:p w:rsidR="00666278" w:rsidRPr="002A71D1" w:rsidRDefault="00164813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3</w:t>
            </w:r>
          </w:p>
        </w:tc>
        <w:tc>
          <w:tcPr>
            <w:tcW w:w="1984" w:type="dxa"/>
          </w:tcPr>
          <w:p w:rsidR="00666278" w:rsidRPr="002A71D1" w:rsidRDefault="002A71D1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 w:rsidRPr="002A71D1">
              <w:rPr>
                <w:rFonts w:ascii="Calibri" w:eastAsia="Calibri" w:hAnsi="Calibri" w:cs="Calibri"/>
                <w:sz w:val="16"/>
                <w:szCs w:val="16"/>
                <w:lang w:val="en-US"/>
              </w:rPr>
              <w:t>Arithmetisch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e</w:t>
            </w:r>
            <w:proofErr w:type="spellEnd"/>
            <w:r w:rsidR="009C7DE7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Operation</w:t>
            </w:r>
            <w:r w:rsidR="009C7DE7">
              <w:rPr>
                <w:rFonts w:ascii="Calibri" w:eastAsia="Calibri" w:hAnsi="Calibri" w:cs="Calibri"/>
                <w:sz w:val="16"/>
                <w:szCs w:val="16"/>
                <w:lang w:val="en-US"/>
              </w:rPr>
              <w:t>en</w:t>
            </w:r>
            <w:proofErr w:type="spellEnd"/>
          </w:p>
        </w:tc>
        <w:tc>
          <w:tcPr>
            <w:tcW w:w="3402" w:type="dxa"/>
            <w:gridSpan w:val="3"/>
          </w:tcPr>
          <w:p w:rsidR="00666278" w:rsidRDefault="002A71D1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(+,-,*,/,++,--)</w:t>
            </w:r>
          </w:p>
          <w:p w:rsidR="002A71D1" w:rsidRPr="002A71D1" w:rsidRDefault="002A71D1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(Addition,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Subtraktion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Multiplikation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Divison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Inkrement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Dekrement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)</w:t>
            </w:r>
          </w:p>
        </w:tc>
        <w:tc>
          <w:tcPr>
            <w:tcW w:w="3292" w:type="dxa"/>
          </w:tcPr>
          <w:p w:rsidR="00666278" w:rsidRPr="00290C20" w:rsidRDefault="009C7DE7" w:rsidP="00B2790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             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Summe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Summe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+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Betrag</w:t>
            </w:r>
            <w:proofErr w:type="spellEnd"/>
          </w:p>
          <w:p w:rsidR="009C7DE7" w:rsidRPr="00290C20" w:rsidRDefault="009C7DE7" w:rsidP="00B2790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I++</w:t>
            </w:r>
          </w:p>
        </w:tc>
      </w:tr>
      <w:tr w:rsidR="00666278" w:rsidRPr="002A71D1" w:rsidTr="00666278">
        <w:tc>
          <w:tcPr>
            <w:tcW w:w="534" w:type="dxa"/>
          </w:tcPr>
          <w:p w:rsidR="00666278" w:rsidRPr="002A71D1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4</w:t>
            </w:r>
          </w:p>
        </w:tc>
        <w:tc>
          <w:tcPr>
            <w:tcW w:w="1984" w:type="dxa"/>
          </w:tcPr>
          <w:p w:rsidR="00666278" w:rsidRPr="002A71D1" w:rsidRDefault="009C7DE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Logische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Operationen</w:t>
            </w:r>
            <w:proofErr w:type="spellEnd"/>
          </w:p>
        </w:tc>
        <w:tc>
          <w:tcPr>
            <w:tcW w:w="3402" w:type="dxa"/>
            <w:gridSpan w:val="3"/>
          </w:tcPr>
          <w:p w:rsidR="00666278" w:rsidRPr="002A71D1" w:rsidRDefault="009C7DE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&amp;&amp; (und), || (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oder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)</w:t>
            </w:r>
            <w:proofErr w:type="gram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,  !</w:t>
            </w:r>
            <w:proofErr w:type="gram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nicht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)</w:t>
            </w:r>
          </w:p>
        </w:tc>
        <w:tc>
          <w:tcPr>
            <w:tcW w:w="3292" w:type="dxa"/>
          </w:tcPr>
          <w:p w:rsidR="00666278" w:rsidRPr="00290C20" w:rsidRDefault="009C7DE7" w:rsidP="009C7DE7">
            <w:pPr>
              <w:spacing w:after="16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Switch (1 &amp;&amp; 2)</w:t>
            </w:r>
          </w:p>
        </w:tc>
      </w:tr>
      <w:tr w:rsidR="00666278" w:rsidRPr="009C7DE7" w:rsidTr="00666278">
        <w:tc>
          <w:tcPr>
            <w:tcW w:w="534" w:type="dxa"/>
          </w:tcPr>
          <w:p w:rsidR="00666278" w:rsidRPr="002A71D1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5</w:t>
            </w:r>
          </w:p>
        </w:tc>
        <w:tc>
          <w:tcPr>
            <w:tcW w:w="1984" w:type="dxa"/>
          </w:tcPr>
          <w:p w:rsidR="00666278" w:rsidRPr="002A71D1" w:rsidRDefault="009C7DE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Vergleichoperationen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für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Zhalen</w:t>
            </w:r>
            <w:proofErr w:type="spellEnd"/>
          </w:p>
        </w:tc>
        <w:tc>
          <w:tcPr>
            <w:tcW w:w="3402" w:type="dxa"/>
            <w:gridSpan w:val="3"/>
          </w:tcPr>
          <w:p w:rsidR="009C7DE7" w:rsidRPr="009C7DE7" w:rsidRDefault="009C7DE7" w:rsidP="009C7DE7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9C7DE7">
              <w:rPr>
                <w:rFonts w:ascii="Calibri" w:eastAsia="Calibri" w:hAnsi="Calibri" w:cs="Calibri"/>
                <w:sz w:val="16"/>
                <w:szCs w:val="16"/>
              </w:rPr>
              <w:t>&lt;= (kleine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r</w:t>
            </w:r>
            <w:r w:rsidR="00B65ACC">
              <w:rPr>
                <w:rFonts w:ascii="Calibri" w:eastAsia="Calibri" w:hAnsi="Calibri" w:cs="Calibri"/>
                <w:sz w:val="16"/>
                <w:szCs w:val="16"/>
              </w:rPr>
              <w:t xml:space="preserve"> oder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r w:rsidR="00B65ACC">
              <w:rPr>
                <w:rFonts w:ascii="Calibri" w:eastAsia="Calibri" w:hAnsi="Calibri" w:cs="Calibri"/>
                <w:sz w:val="16"/>
                <w:szCs w:val="16"/>
              </w:rPr>
              <w:t xml:space="preserve">gleich),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&gt;</w:t>
            </w:r>
            <w:r w:rsidR="00B65ACC">
              <w:rPr>
                <w:rFonts w:ascii="Calibri" w:eastAsia="Calibri" w:hAnsi="Calibri" w:cs="Calibri"/>
                <w:sz w:val="16"/>
                <w:szCs w:val="16"/>
              </w:rPr>
              <w:t>=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(größer </w:t>
            </w:r>
            <w:r w:rsidR="00B65ACC">
              <w:rPr>
                <w:rFonts w:ascii="Calibri" w:eastAsia="Calibri" w:hAnsi="Calibri" w:cs="Calibri"/>
                <w:sz w:val="16"/>
                <w:szCs w:val="16"/>
              </w:rPr>
              <w:t xml:space="preserve"> oder </w:t>
            </w:r>
            <w:r w:rsidRPr="009C7DE7">
              <w:rPr>
                <w:rFonts w:ascii="Calibri" w:eastAsia="Calibri" w:hAnsi="Calibri" w:cs="Calibri"/>
                <w:sz w:val="16"/>
                <w:szCs w:val="16"/>
              </w:rPr>
              <w:t>gleich),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                == (gleich), != (ungleich)</w:t>
            </w:r>
          </w:p>
        </w:tc>
        <w:tc>
          <w:tcPr>
            <w:tcW w:w="3292" w:type="dxa"/>
          </w:tcPr>
          <w:p w:rsidR="00666278" w:rsidRPr="00290C20" w:rsidRDefault="009C7DE7" w:rsidP="009C7DE7">
            <w:pPr>
              <w:spacing w:after="16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If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(Zahl1 == Zahl2)..</w:t>
            </w:r>
          </w:p>
        </w:tc>
      </w:tr>
      <w:tr w:rsidR="00666278" w:rsidRPr="009C7DE7" w:rsidTr="00666278">
        <w:tc>
          <w:tcPr>
            <w:tcW w:w="534" w:type="dxa"/>
          </w:tcPr>
          <w:p w:rsidR="00666278" w:rsidRPr="009C7DE7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6</w:t>
            </w:r>
          </w:p>
        </w:tc>
        <w:tc>
          <w:tcPr>
            <w:tcW w:w="1984" w:type="dxa"/>
          </w:tcPr>
          <w:p w:rsidR="00666278" w:rsidRPr="009C7DE7" w:rsidRDefault="009C7DE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Variable einfache Datentypen</w:t>
            </w:r>
          </w:p>
        </w:tc>
        <w:tc>
          <w:tcPr>
            <w:tcW w:w="3402" w:type="dxa"/>
            <w:gridSpan w:val="3"/>
          </w:tcPr>
          <w:p w:rsidR="00666278" w:rsidRPr="009C7DE7" w:rsidRDefault="009C7DE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</w:rPr>
              <w:t>Int</w:t>
            </w:r>
            <w:proofErr w:type="spellEnd"/>
            <w:r w:rsidRPr="00B65ACC"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</w:rPr>
              <w:t>var</w:t>
            </w:r>
            <w:proofErr w:type="spellEnd"/>
            <w:r w:rsidRPr="00B65ACC">
              <w:rPr>
                <w:rFonts w:ascii="Calibri" w:eastAsia="Calibri" w:hAnsi="Calibri" w:cs="Calibri"/>
                <w:sz w:val="16"/>
                <w:szCs w:val="16"/>
              </w:rPr>
              <w:t xml:space="preserve">; double var1,var2,var3;                                </w:t>
            </w: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</w:rPr>
              <w:t>short</w:t>
            </w:r>
            <w:proofErr w:type="spellEnd"/>
            <w:r w:rsidRPr="00B65ACC">
              <w:rPr>
                <w:rFonts w:ascii="Calibri" w:eastAsia="Calibri" w:hAnsi="Calibri" w:cs="Calibri"/>
                <w:sz w:val="16"/>
                <w:szCs w:val="16"/>
              </w:rPr>
              <w:t xml:space="preserve">, </w:t>
            </w: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</w:rPr>
              <w:t>fl</w:t>
            </w:r>
            <w:r w:rsidRPr="009C7DE7">
              <w:rPr>
                <w:rFonts w:ascii="Calibri" w:eastAsia="Calibri" w:hAnsi="Calibri" w:cs="Calibri"/>
                <w:sz w:val="16"/>
                <w:szCs w:val="16"/>
                <w:lang w:val="en-US"/>
              </w:rPr>
              <w:t>ot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, </w:t>
            </w:r>
            <w:r w:rsidRPr="009C7DE7">
              <w:rPr>
                <w:rFonts w:ascii="Calibri" w:eastAsia="Calibri" w:hAnsi="Calibri" w:cs="Calibri"/>
                <w:sz w:val="16"/>
                <w:szCs w:val="16"/>
                <w:lang w:val="en-US"/>
              </w:rPr>
              <w:t>byte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, </w:t>
            </w:r>
            <w:r w:rsidRPr="009C7DE7">
              <w:rPr>
                <w:rFonts w:ascii="Calibri" w:eastAsia="Calibri" w:hAnsi="Calibri" w:cs="Calibri"/>
                <w:sz w:val="16"/>
                <w:szCs w:val="16"/>
                <w:lang w:val="en-US"/>
              </w:rPr>
              <w:t>long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, </w:t>
            </w:r>
            <w:r w:rsidRPr="009C7DE7">
              <w:rPr>
                <w:rFonts w:ascii="Calibri" w:eastAsia="Calibri" w:hAnsi="Calibri" w:cs="Calibri"/>
                <w:sz w:val="16"/>
                <w:szCs w:val="16"/>
                <w:lang w:val="en-US"/>
              </w:rPr>
              <w:t>char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,</w:t>
            </w:r>
            <w:r w:rsidRPr="009C7DE7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3292" w:type="dxa"/>
          </w:tcPr>
          <w:p w:rsidR="00666278" w:rsidRPr="00290C20" w:rsidRDefault="009C7DE7" w:rsidP="00164813">
            <w:pPr>
              <w:spacing w:after="16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int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Betrag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= 100;</w:t>
            </w:r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                                                    float </w:t>
            </w:r>
            <w:proofErr w:type="spellStart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Betrag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= 3.2134                                                            </w:t>
            </w:r>
          </w:p>
        </w:tc>
      </w:tr>
      <w:tr w:rsidR="00B65ACC" w:rsidRPr="009C7DE7" w:rsidTr="00B65ACC">
        <w:tc>
          <w:tcPr>
            <w:tcW w:w="534" w:type="dxa"/>
          </w:tcPr>
          <w:p w:rsidR="00B65ACC" w:rsidRPr="00164813" w:rsidRDefault="00B65ACC" w:rsidP="00164813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7</w:t>
            </w:r>
          </w:p>
        </w:tc>
        <w:tc>
          <w:tcPr>
            <w:tcW w:w="1984" w:type="dxa"/>
          </w:tcPr>
          <w:p w:rsidR="00B65ACC" w:rsidRPr="00164813" w:rsidRDefault="00B65ACC" w:rsidP="00164813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Array</w:t>
            </w:r>
          </w:p>
        </w:tc>
        <w:tc>
          <w:tcPr>
            <w:tcW w:w="3402" w:type="dxa"/>
            <w:gridSpan w:val="3"/>
          </w:tcPr>
          <w:p w:rsidR="00B65ACC" w:rsidRPr="00B65ACC" w:rsidRDefault="00B65ACC" w:rsidP="00B65ACC">
            <w:pPr>
              <w:spacing w:after="160" w:line="259" w:lineRule="auto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>Datentyp</w:t>
            </w:r>
            <w:proofErr w:type="spellEnd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>Arrayname</w:t>
            </w:r>
            <w:proofErr w:type="spellEnd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[] = new </w:t>
            </w: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>datentyp</w:t>
            </w:r>
            <w:proofErr w:type="spellEnd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[</w:t>
            </w:r>
            <w:proofErr w:type="spellStart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>AnzE</w:t>
            </w:r>
            <w:proofErr w:type="spellEnd"/>
            <w:r w:rsidRPr="00B65ACC">
              <w:rPr>
                <w:rFonts w:ascii="Calibri" w:eastAsia="Calibri" w:hAnsi="Calibri" w:cs="Calibri"/>
                <w:sz w:val="16"/>
                <w:szCs w:val="16"/>
                <w:lang w:val="en-US"/>
              </w:rPr>
              <w:t>]</w:t>
            </w:r>
          </w:p>
        </w:tc>
        <w:tc>
          <w:tcPr>
            <w:tcW w:w="3292" w:type="dxa"/>
          </w:tcPr>
          <w:p w:rsidR="00B65ACC" w:rsidRPr="00290C20" w:rsidRDefault="00B65ACC" w:rsidP="00164813">
            <w:pPr>
              <w:spacing w:after="160"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Int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Zahlen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[] = new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int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[5]</w:t>
            </w:r>
          </w:p>
        </w:tc>
      </w:tr>
      <w:tr w:rsidR="00164813" w:rsidRPr="009C7DE7" w:rsidTr="003317BF">
        <w:tc>
          <w:tcPr>
            <w:tcW w:w="9212" w:type="dxa"/>
            <w:gridSpan w:val="6"/>
          </w:tcPr>
          <w:p w:rsidR="00164813" w:rsidRPr="00290C20" w:rsidRDefault="00164813" w:rsidP="00164813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color w:val="000000" w:themeColor="text1"/>
                <w:sz w:val="16"/>
                <w:szCs w:val="16"/>
                <w:u w:val="single"/>
                <w:lang w:val="en-US"/>
              </w:rPr>
            </w:pPr>
            <w:proofErr w:type="spellStart"/>
            <w:r w:rsidRPr="00290C20">
              <w:rPr>
                <w:rFonts w:ascii="Calibri" w:eastAsia="Calibri" w:hAnsi="Calibri" w:cs="Calibri"/>
                <w:b/>
                <w:color w:val="000000" w:themeColor="text1"/>
                <w:sz w:val="16"/>
                <w:szCs w:val="16"/>
                <w:u w:val="single"/>
                <w:lang w:val="en-US"/>
              </w:rPr>
              <w:t>Kontrollstrukturen</w:t>
            </w:r>
            <w:proofErr w:type="spellEnd"/>
          </w:p>
        </w:tc>
      </w:tr>
      <w:tr w:rsidR="00666278" w:rsidRPr="009C7DE7" w:rsidTr="00666278">
        <w:tc>
          <w:tcPr>
            <w:tcW w:w="534" w:type="dxa"/>
          </w:tcPr>
          <w:p w:rsidR="00666278" w:rsidRPr="009C7DE7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7</w:t>
            </w:r>
          </w:p>
        </w:tc>
        <w:tc>
          <w:tcPr>
            <w:tcW w:w="1984" w:type="dxa"/>
          </w:tcPr>
          <w:p w:rsidR="00666278" w:rsidRPr="009C7DE7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Folge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r w:rsidR="008B5142">
              <w:rPr>
                <w:rFonts w:ascii="Calibri" w:eastAsia="Calibri" w:hAnsi="Calibri" w:cs="Calibri"/>
                <w:sz w:val="16"/>
                <w:szCs w:val="16"/>
                <w:lang w:val="en-US"/>
              </w:rPr>
              <w:t>“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lineare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Struktur</w:t>
            </w:r>
            <w:proofErr w:type="spellEnd"/>
            <w:r w:rsidR="008B5142">
              <w:rPr>
                <w:rFonts w:ascii="Calibri" w:eastAsia="Calibri" w:hAnsi="Calibri" w:cs="Calibri"/>
                <w:sz w:val="16"/>
                <w:szCs w:val="16"/>
                <w:lang w:val="en-US"/>
              </w:rPr>
              <w:t>”</w:t>
            </w:r>
          </w:p>
        </w:tc>
        <w:tc>
          <w:tcPr>
            <w:tcW w:w="3402" w:type="dxa"/>
            <w:gridSpan w:val="3"/>
          </w:tcPr>
          <w:p w:rsidR="00666278" w:rsidRPr="009C7DE7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Anweisung</w:t>
            </w:r>
            <w:proofErr w:type="spellEnd"/>
          </w:p>
        </w:tc>
        <w:tc>
          <w:tcPr>
            <w:tcW w:w="3292" w:type="dxa"/>
          </w:tcPr>
          <w:p w:rsidR="00666278" w:rsidRPr="00290C20" w:rsidRDefault="008B5142" w:rsidP="002A71D1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</w:pPr>
            <w:proofErr w:type="gram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p</w:t>
            </w:r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ublic</w:t>
            </w:r>
            <w:proofErr w:type="gram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void action </w:t>
            </w:r>
            <w:proofErr w:type="spellStart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>Zahlen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  <w:lang w:val="en-US"/>
              </w:rPr>
              <w:t xml:space="preserve"> (…)</w:t>
            </w:r>
          </w:p>
        </w:tc>
      </w:tr>
      <w:tr w:rsidR="00666278" w:rsidRPr="00164813" w:rsidTr="00666278">
        <w:tc>
          <w:tcPr>
            <w:tcW w:w="534" w:type="dxa"/>
          </w:tcPr>
          <w:p w:rsidR="00666278" w:rsidRPr="009C7DE7" w:rsidRDefault="00164813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8</w:t>
            </w:r>
          </w:p>
        </w:tc>
        <w:tc>
          <w:tcPr>
            <w:tcW w:w="1984" w:type="dxa"/>
          </w:tcPr>
          <w:p w:rsidR="00666278" w:rsidRPr="009C7DE7" w:rsidRDefault="00164813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Parameterübergabe</w:t>
            </w:r>
            <w:proofErr w:type="spellEnd"/>
          </w:p>
        </w:tc>
        <w:tc>
          <w:tcPr>
            <w:tcW w:w="3402" w:type="dxa"/>
            <w:gridSpan w:val="3"/>
          </w:tcPr>
          <w:p w:rsidR="00666278" w:rsidRPr="009C7DE7" w:rsidRDefault="00164813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>Anweisung</w:t>
            </w:r>
            <w:proofErr w:type="spellEnd"/>
          </w:p>
        </w:tc>
        <w:tc>
          <w:tcPr>
            <w:tcW w:w="3292" w:type="dxa"/>
          </w:tcPr>
          <w:p w:rsidR="00666278" w:rsidRPr="00290C20" w:rsidRDefault="008B5142" w:rsidP="00B2790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p</w:t>
            </w:r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ublic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static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void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menu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(</w:t>
            </w:r>
            <w:proofErr w:type="spellStart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int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jahr</w:t>
            </w:r>
            <w:proofErr w:type="spellEnd"/>
            <w:r w:rsidR="00164813" w:rsidRPr="00290C20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, String [] [] Buchungsdaten)</w:t>
            </w:r>
          </w:p>
        </w:tc>
      </w:tr>
      <w:tr w:rsidR="008B5142" w:rsidRPr="00164813" w:rsidTr="008B5142">
        <w:tc>
          <w:tcPr>
            <w:tcW w:w="534" w:type="dxa"/>
          </w:tcPr>
          <w:p w:rsidR="008B5142" w:rsidRPr="008B5142" w:rsidRDefault="008B5142" w:rsidP="00B2790B">
            <w:pPr>
              <w:spacing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</w:p>
        </w:tc>
        <w:tc>
          <w:tcPr>
            <w:tcW w:w="1984" w:type="dxa"/>
          </w:tcPr>
          <w:p w:rsidR="008B5142" w:rsidRPr="008B5142" w:rsidRDefault="008B5142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 w:rsidRPr="008B5142">
              <w:rPr>
                <w:rFonts w:ascii="Calibri" w:eastAsia="Calibri" w:hAnsi="Calibri" w:cs="Calibri"/>
                <w:sz w:val="18"/>
                <w:szCs w:val="18"/>
              </w:rPr>
              <w:t>Modularverweisung</w:t>
            </w:r>
            <w:proofErr w:type="spellEnd"/>
          </w:p>
        </w:tc>
        <w:tc>
          <w:tcPr>
            <w:tcW w:w="3402" w:type="dxa"/>
            <w:gridSpan w:val="3"/>
          </w:tcPr>
          <w:p w:rsidR="008B5142" w:rsidRPr="008B5142" w:rsidRDefault="008B5142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8B5142">
              <w:rPr>
                <w:rFonts w:ascii="Calibri" w:eastAsia="Calibri" w:hAnsi="Calibri" w:cs="Calibri"/>
                <w:sz w:val="18"/>
                <w:szCs w:val="18"/>
              </w:rPr>
              <w:t>Anweisung</w:t>
            </w:r>
          </w:p>
        </w:tc>
        <w:tc>
          <w:tcPr>
            <w:tcW w:w="3292" w:type="dxa"/>
          </w:tcPr>
          <w:p w:rsidR="00B65ACC" w:rsidRPr="00290C20" w:rsidRDefault="008C6AA8" w:rsidP="00B2790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00290C20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Case1: </w:t>
            </w:r>
          </w:p>
          <w:p w:rsidR="008B5142" w:rsidRPr="00290C20" w:rsidRDefault="008C6AA8" w:rsidP="00B2790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Modul_Kundendaten.menu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(Kundendaten, </w:t>
            </w:r>
            <w:proofErr w:type="spellStart"/>
            <w:r w:rsidRPr="00290C20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AnzahlKunden</w:t>
            </w:r>
            <w:proofErr w:type="spellEnd"/>
            <w:r w:rsidRPr="00290C20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 Einträge)</w:t>
            </w:r>
          </w:p>
        </w:tc>
      </w:tr>
      <w:tr w:rsidR="00164813" w:rsidRPr="00164813" w:rsidTr="00692420">
        <w:tc>
          <w:tcPr>
            <w:tcW w:w="9212" w:type="dxa"/>
            <w:gridSpan w:val="6"/>
          </w:tcPr>
          <w:p w:rsidR="00164813" w:rsidRPr="008B5142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 w:rsidRPr="008B5142"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Wichtige Ereignisse (Funktion)</w:t>
            </w:r>
          </w:p>
        </w:tc>
      </w:tr>
      <w:tr w:rsidR="00164813" w:rsidRPr="00164813" w:rsidTr="008B5142">
        <w:tc>
          <w:tcPr>
            <w:tcW w:w="534" w:type="dxa"/>
          </w:tcPr>
          <w:p w:rsidR="00164813" w:rsidRPr="00164813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9</w:t>
            </w:r>
          </w:p>
        </w:tc>
        <w:tc>
          <w:tcPr>
            <w:tcW w:w="4110" w:type="dxa"/>
            <w:gridSpan w:val="3"/>
          </w:tcPr>
          <w:p w:rsidR="00164813" w:rsidRPr="008B5142" w:rsidRDefault="008B5142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 w:rsidRPr="008B5142"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Zweck des Ereignis</w:t>
            </w:r>
          </w:p>
        </w:tc>
        <w:tc>
          <w:tcPr>
            <w:tcW w:w="4568" w:type="dxa"/>
            <w:gridSpan w:val="2"/>
          </w:tcPr>
          <w:p w:rsidR="00164813" w:rsidRPr="008B5142" w:rsidRDefault="008B5142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 w:rsidRPr="008B5142"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Ereignis</w:t>
            </w:r>
          </w:p>
        </w:tc>
      </w:tr>
      <w:tr w:rsidR="00164813" w:rsidRPr="008B5142" w:rsidTr="008B5142">
        <w:tc>
          <w:tcPr>
            <w:tcW w:w="534" w:type="dxa"/>
          </w:tcPr>
          <w:p w:rsidR="00164813" w:rsidRPr="00164813" w:rsidRDefault="0016481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4110" w:type="dxa"/>
            <w:gridSpan w:val="3"/>
          </w:tcPr>
          <w:p w:rsidR="00164813" w:rsidRPr="00164813" w:rsidRDefault="008B5142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Standardereignis, wird ausgeführt wenn die Entertaste gedrückt wird</w:t>
            </w:r>
          </w:p>
        </w:tc>
        <w:tc>
          <w:tcPr>
            <w:tcW w:w="4568" w:type="dxa"/>
            <w:gridSpan w:val="2"/>
          </w:tcPr>
          <w:p w:rsidR="00164813" w:rsidRPr="008B5142" w:rsidRDefault="008B5142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 w:rsidRPr="008B5142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public static void main (String [] </w:t>
            </w:r>
            <w:proofErr w:type="spellStart"/>
            <w:r w:rsidRPr="008B5142">
              <w:rPr>
                <w:rFonts w:ascii="Calibri" w:eastAsia="Calibri" w:hAnsi="Calibri" w:cs="Calibri"/>
                <w:sz w:val="16"/>
                <w:szCs w:val="16"/>
                <w:lang w:val="en-US"/>
              </w:rPr>
              <w:t>args</w:t>
            </w:r>
            <w:proofErr w:type="spellEnd"/>
            <w:r w:rsidRPr="008B5142">
              <w:rPr>
                <w:rFonts w:ascii="Calibri" w:eastAsia="Calibri" w:hAnsi="Calibri" w:cs="Calibri"/>
                <w:sz w:val="16"/>
                <w:szCs w:val="16"/>
                <w:lang w:val="en-US"/>
              </w:rPr>
              <w:t>)</w:t>
            </w:r>
          </w:p>
        </w:tc>
      </w:tr>
      <w:tr w:rsidR="008B5142" w:rsidRPr="008B5142" w:rsidTr="005A21D4">
        <w:tc>
          <w:tcPr>
            <w:tcW w:w="9212" w:type="dxa"/>
            <w:gridSpan w:val="6"/>
          </w:tcPr>
          <w:p w:rsidR="008B5142" w:rsidRPr="008B5142" w:rsidRDefault="008B5142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proofErr w:type="spellStart"/>
            <w:r w:rsidRPr="008B5142"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Wichtige</w:t>
            </w:r>
            <w:proofErr w:type="spellEnd"/>
            <w:r w:rsidRPr="008B5142"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 xml:space="preserve"> </w:t>
            </w:r>
            <w:proofErr w:type="spellStart"/>
            <w:r w:rsidRPr="008B5142"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Methoden</w:t>
            </w:r>
            <w:proofErr w:type="spellEnd"/>
          </w:p>
        </w:tc>
      </w:tr>
      <w:tr w:rsidR="008C6AA8" w:rsidRPr="008B5142" w:rsidTr="008C6AA8">
        <w:tc>
          <w:tcPr>
            <w:tcW w:w="534" w:type="dxa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</w:p>
        </w:tc>
        <w:tc>
          <w:tcPr>
            <w:tcW w:w="2835" w:type="dxa"/>
            <w:gridSpan w:val="2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proofErr w:type="spellStart"/>
            <w:r w:rsidRPr="008C6AA8"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Zweck</w:t>
            </w:r>
            <w:proofErr w:type="spellEnd"/>
            <w:r w:rsidRPr="008C6AA8"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 xml:space="preserve"> der </w:t>
            </w:r>
            <w:proofErr w:type="spellStart"/>
            <w:r w:rsidRPr="008C6AA8"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Methode</w:t>
            </w:r>
            <w:proofErr w:type="spellEnd"/>
          </w:p>
        </w:tc>
        <w:tc>
          <w:tcPr>
            <w:tcW w:w="2551" w:type="dxa"/>
            <w:gridSpan w:val="2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Methode</w:t>
            </w:r>
            <w:proofErr w:type="spellEnd"/>
          </w:p>
        </w:tc>
        <w:tc>
          <w:tcPr>
            <w:tcW w:w="3292" w:type="dxa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16"/>
                <w:szCs w:val="16"/>
                <w:u w:val="single"/>
                <w:lang w:val="en-US"/>
              </w:rPr>
              <w:t>Beispiel</w:t>
            </w:r>
            <w:proofErr w:type="spellEnd"/>
          </w:p>
        </w:tc>
      </w:tr>
      <w:tr w:rsidR="008C6AA8" w:rsidRPr="008B5142" w:rsidTr="008C6AA8">
        <w:tc>
          <w:tcPr>
            <w:tcW w:w="534" w:type="dxa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</w:p>
        </w:tc>
        <w:tc>
          <w:tcPr>
            <w:tcW w:w="2835" w:type="dxa"/>
            <w:gridSpan w:val="2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Daten an einer best</w:t>
            </w:r>
            <w:r w:rsidRPr="008B5142">
              <w:rPr>
                <w:rFonts w:ascii="Calibri" w:eastAsia="Calibri" w:hAnsi="Calibri" w:cs="Calibri"/>
                <w:sz w:val="16"/>
                <w:szCs w:val="16"/>
              </w:rPr>
              <w:t>immte Stelle lesen</w:t>
            </w:r>
          </w:p>
        </w:tc>
        <w:tc>
          <w:tcPr>
            <w:tcW w:w="2551" w:type="dxa"/>
            <w:gridSpan w:val="2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 w:rsidRPr="008C6AA8">
              <w:rPr>
                <w:rFonts w:ascii="Calibri" w:eastAsia="Calibri" w:hAnsi="Calibri" w:cs="Calibri"/>
                <w:sz w:val="16"/>
                <w:szCs w:val="16"/>
              </w:rPr>
              <w:t>Tastatur.liesInt</w:t>
            </w:r>
            <w:proofErr w:type="spellEnd"/>
            <w:r w:rsidRPr="008C6AA8">
              <w:rPr>
                <w:rFonts w:ascii="Calibri" w:eastAsia="Calibri" w:hAnsi="Calibri" w:cs="Calibri"/>
                <w:sz w:val="16"/>
                <w:szCs w:val="16"/>
              </w:rPr>
              <w:t>();</w:t>
            </w:r>
          </w:p>
        </w:tc>
        <w:tc>
          <w:tcPr>
            <w:tcW w:w="3292" w:type="dxa"/>
          </w:tcPr>
          <w:p w:rsidR="008C6AA8" w:rsidRPr="008B5142" w:rsidRDefault="008C6AA8" w:rsidP="008C6AA8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(„Geben sie eine Zahl ein!“); zahl 1 =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Tastatur.liesInt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();</w:t>
            </w:r>
          </w:p>
        </w:tc>
      </w:tr>
      <w:tr w:rsidR="008C6AA8" w:rsidRPr="008B5142" w:rsidTr="008C6AA8">
        <w:tc>
          <w:tcPr>
            <w:tcW w:w="534" w:type="dxa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8C6AA8" w:rsidRPr="008B5142" w:rsidRDefault="008C6AA8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Text abfragen</w:t>
            </w:r>
          </w:p>
        </w:tc>
        <w:tc>
          <w:tcPr>
            <w:tcW w:w="2551" w:type="dxa"/>
            <w:gridSpan w:val="2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 w:rsidRPr="008C6AA8">
              <w:rPr>
                <w:rFonts w:ascii="Calibri" w:eastAsia="Calibri" w:hAnsi="Calibri" w:cs="Calibri"/>
                <w:sz w:val="16"/>
                <w:szCs w:val="16"/>
              </w:rPr>
              <w:t>GetText</w:t>
            </w:r>
            <w:proofErr w:type="spellEnd"/>
            <w:r w:rsidRPr="008C6AA8">
              <w:rPr>
                <w:rFonts w:ascii="Calibri" w:eastAsia="Calibri" w:hAnsi="Calibri" w:cs="Calibri"/>
                <w:sz w:val="16"/>
                <w:szCs w:val="16"/>
              </w:rPr>
              <w:t>();</w:t>
            </w:r>
          </w:p>
        </w:tc>
        <w:tc>
          <w:tcPr>
            <w:tcW w:w="3292" w:type="dxa"/>
          </w:tcPr>
          <w:p w:rsidR="008C6AA8" w:rsidRPr="008B5142" w:rsidRDefault="008C6AA8" w:rsidP="008C6AA8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(„Wie heißen Sie?“);         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name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=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getText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();    </w:t>
            </w:r>
          </w:p>
        </w:tc>
      </w:tr>
      <w:tr w:rsidR="008C6AA8" w:rsidRPr="008B5142" w:rsidTr="008C6AA8">
        <w:tc>
          <w:tcPr>
            <w:tcW w:w="534" w:type="dxa"/>
          </w:tcPr>
          <w:p w:rsidR="008C6AA8" w:rsidRPr="008B5142" w:rsidRDefault="008C6AA8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8C6AA8" w:rsidRPr="008B5142" w:rsidRDefault="00B2790B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Ausgabe auf der Konsole</w:t>
            </w:r>
          </w:p>
        </w:tc>
        <w:tc>
          <w:tcPr>
            <w:tcW w:w="2551" w:type="dxa"/>
            <w:gridSpan w:val="2"/>
          </w:tcPr>
          <w:p w:rsidR="008C6AA8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</w:p>
        </w:tc>
        <w:tc>
          <w:tcPr>
            <w:tcW w:w="3292" w:type="dxa"/>
          </w:tcPr>
          <w:p w:rsidR="008C6AA8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 w:rsidRPr="00B2790B"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 w:rsidRPr="00B2790B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1“+</w:t>
            </w:r>
            <w:r w:rsidRPr="00B2790B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2 = 3);</w:t>
            </w:r>
          </w:p>
        </w:tc>
      </w:tr>
      <w:tr w:rsidR="00B2790B" w:rsidRPr="008B5142" w:rsidTr="00B2790B">
        <w:tc>
          <w:tcPr>
            <w:tcW w:w="534" w:type="dxa"/>
          </w:tcPr>
          <w:p w:rsidR="00B2790B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B2790B" w:rsidRPr="008B5142" w:rsidRDefault="00B2790B" w:rsidP="00B2790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Den Wert einer Variable um den Wert 1 erhöhen</w:t>
            </w:r>
          </w:p>
        </w:tc>
        <w:tc>
          <w:tcPr>
            <w:tcW w:w="2551" w:type="dxa"/>
            <w:gridSpan w:val="2"/>
          </w:tcPr>
          <w:p w:rsidR="00B2790B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Variable ++;</w:t>
            </w:r>
          </w:p>
        </w:tc>
        <w:tc>
          <w:tcPr>
            <w:tcW w:w="3292" w:type="dxa"/>
          </w:tcPr>
          <w:p w:rsidR="00B2790B" w:rsidRPr="008B5142" w:rsidRDefault="00B2790B" w:rsidP="00B2790B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for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 i = 0, i &lt; 10, i++)</w:t>
            </w:r>
          </w:p>
        </w:tc>
      </w:tr>
      <w:tr w:rsidR="00B2790B" w:rsidRPr="008B5142" w:rsidTr="00B2790B">
        <w:tc>
          <w:tcPr>
            <w:tcW w:w="534" w:type="dxa"/>
          </w:tcPr>
          <w:p w:rsidR="00B2790B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B2790B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Zusammenfügen von zwei Strings</w:t>
            </w:r>
          </w:p>
        </w:tc>
        <w:tc>
          <w:tcPr>
            <w:tcW w:w="2551" w:type="dxa"/>
            <w:gridSpan w:val="2"/>
          </w:tcPr>
          <w:p w:rsidR="00B2790B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B2790B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+“- Zeichen</w:t>
            </w:r>
          </w:p>
        </w:tc>
        <w:tc>
          <w:tcPr>
            <w:tcW w:w="3292" w:type="dxa"/>
          </w:tcPr>
          <w:p w:rsidR="00B2790B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 w:rsidRPr="00B2790B"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 w:rsidRPr="00B2790B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1“+</w:t>
            </w:r>
            <w:r w:rsidRPr="00B2790B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2 = 3);</w:t>
            </w:r>
          </w:p>
        </w:tc>
      </w:tr>
      <w:tr w:rsidR="00B2790B" w:rsidRPr="008B5142" w:rsidTr="00B2790B">
        <w:tc>
          <w:tcPr>
            <w:tcW w:w="534" w:type="dxa"/>
          </w:tcPr>
          <w:p w:rsidR="00B2790B" w:rsidRPr="008B5142" w:rsidRDefault="00B2790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B2790B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Reservieren von Platz (Zeichenplätze)</w:t>
            </w:r>
          </w:p>
        </w:tc>
        <w:tc>
          <w:tcPr>
            <w:tcW w:w="2551" w:type="dxa"/>
            <w:gridSpan w:val="2"/>
          </w:tcPr>
          <w:p w:rsidR="00C156D3" w:rsidRPr="008B5142" w:rsidRDefault="00C156D3" w:rsidP="00C156D3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%5,2f                                            (5Zeichen und 2 Kommazahlen)</w:t>
            </w:r>
          </w:p>
        </w:tc>
        <w:tc>
          <w:tcPr>
            <w:tcW w:w="3292" w:type="dxa"/>
          </w:tcPr>
          <w:p w:rsidR="00B2790B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</w:t>
            </w:r>
            <w:r w:rsidRPr="00C156D3">
              <w:rPr>
                <w:rFonts w:ascii="Calibri" w:eastAsia="Calibri" w:hAnsi="Calibri" w:cs="Calibri"/>
                <w:sz w:val="16"/>
                <w:szCs w:val="16"/>
              </w:rPr>
              <w:t>ystem.out.print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f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 w:rsidRPr="00B2790B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Der Geldbetrag ist %5,2f hoch</w:t>
            </w:r>
            <w:r w:rsidRPr="00B2790B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, zahl);</w:t>
            </w:r>
          </w:p>
        </w:tc>
      </w:tr>
      <w:tr w:rsidR="00C156D3" w:rsidRPr="008B5142" w:rsidTr="00C156D3">
        <w:tc>
          <w:tcPr>
            <w:tcW w:w="534" w:type="dxa"/>
          </w:tcPr>
          <w:p w:rsidR="00C156D3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C156D3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Zeilenumbruch</w:t>
            </w:r>
          </w:p>
        </w:tc>
        <w:tc>
          <w:tcPr>
            <w:tcW w:w="2551" w:type="dxa"/>
            <w:gridSpan w:val="2"/>
          </w:tcPr>
          <w:p w:rsidR="00C156D3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\n“</w:t>
            </w:r>
          </w:p>
        </w:tc>
        <w:tc>
          <w:tcPr>
            <w:tcW w:w="3292" w:type="dxa"/>
          </w:tcPr>
          <w:p w:rsidR="00C156D3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 w:rsidRPr="00C156D3"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\n Hallo“);</w:t>
            </w:r>
          </w:p>
        </w:tc>
      </w:tr>
      <w:tr w:rsidR="00C156D3" w:rsidRPr="002B0987" w:rsidTr="00C156D3">
        <w:tc>
          <w:tcPr>
            <w:tcW w:w="534" w:type="dxa"/>
          </w:tcPr>
          <w:p w:rsidR="00C156D3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2B0987" w:rsidRDefault="002B098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  <w:p w:rsidR="00C156D3" w:rsidRPr="008B5142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lastRenderedPageBreak/>
              <w:t>Fallauswahl = Überprüfung eines Wertes und entsprechende Ausführung</w:t>
            </w:r>
          </w:p>
        </w:tc>
        <w:tc>
          <w:tcPr>
            <w:tcW w:w="2551" w:type="dxa"/>
            <w:gridSpan w:val="2"/>
          </w:tcPr>
          <w:p w:rsidR="002B0987" w:rsidRDefault="002B098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  <w:p w:rsidR="00C156D3" w:rsidRPr="00C156D3" w:rsidRDefault="00C156D3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 w:rsidRPr="00C156D3">
              <w:rPr>
                <w:rFonts w:ascii="Calibri" w:eastAsia="Calibri" w:hAnsi="Calibri" w:cs="Calibri"/>
                <w:sz w:val="16"/>
                <w:szCs w:val="16"/>
                <w:lang w:val="en-US"/>
              </w:rPr>
              <w:lastRenderedPageBreak/>
              <w:t>Switch ()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r w:rsidRPr="00C156D3">
              <w:rPr>
                <w:rFonts w:ascii="Calibri" w:eastAsia="Calibri" w:hAnsi="Calibri" w:cs="Calibri"/>
                <w:sz w:val="16"/>
                <w:szCs w:val="16"/>
                <w:lang w:val="en-US"/>
              </w:rPr>
              <w:t>Case:(Fall),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                           </w:t>
            </w:r>
            <w:r w:rsidRPr="00C156D3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break (Pause/Stop) 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                                    </w:t>
            </w:r>
            <w:r w:rsidRPr="00C156D3">
              <w:rPr>
                <w:rFonts w:ascii="Calibri" w:eastAsia="Calibri" w:hAnsi="Calibri" w:cs="Calibri"/>
                <w:sz w:val="16"/>
                <w:szCs w:val="16"/>
                <w:lang w:val="en-US"/>
              </w:rPr>
              <w:t>default (</w:t>
            </w:r>
            <w:proofErr w:type="spellStart"/>
            <w:r w:rsidRPr="00C156D3">
              <w:rPr>
                <w:rFonts w:ascii="Calibri" w:eastAsia="Calibri" w:hAnsi="Calibri" w:cs="Calibri"/>
                <w:sz w:val="16"/>
                <w:szCs w:val="16"/>
                <w:lang w:val="en-US"/>
              </w:rPr>
              <w:t>Standardausgabe</w:t>
            </w:r>
            <w:proofErr w:type="spellEnd"/>
            <w:r w:rsidRPr="00C156D3">
              <w:rPr>
                <w:rFonts w:ascii="Calibri" w:eastAsia="Calibri" w:hAnsi="Calibri" w:cs="Calibri"/>
                <w:sz w:val="16"/>
                <w:szCs w:val="16"/>
                <w:lang w:val="en-US"/>
              </w:rPr>
              <w:t>)</w:t>
            </w:r>
          </w:p>
        </w:tc>
        <w:tc>
          <w:tcPr>
            <w:tcW w:w="3292" w:type="dxa"/>
          </w:tcPr>
          <w:p w:rsidR="00C156D3" w:rsidRPr="002B0987" w:rsidRDefault="002B0987" w:rsidP="002B0987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2B0987">
              <w:rPr>
                <w:rFonts w:ascii="Calibri" w:eastAsia="Calibri" w:hAnsi="Calibri" w:cs="Calibri"/>
                <w:sz w:val="16"/>
                <w:szCs w:val="16"/>
              </w:rPr>
              <w:lastRenderedPageBreak/>
              <w:t>Switch (</w:t>
            </w:r>
            <w:proofErr w:type="spellStart"/>
            <w:r w:rsidRPr="002B0987">
              <w:rPr>
                <w:rFonts w:ascii="Calibri" w:eastAsia="Calibri" w:hAnsi="Calibri" w:cs="Calibri"/>
                <w:sz w:val="16"/>
                <w:szCs w:val="16"/>
              </w:rPr>
              <w:t>wahl</w:t>
            </w:r>
            <w:proofErr w:type="spellEnd"/>
            <w:r w:rsidRPr="002B0987">
              <w:rPr>
                <w:rFonts w:ascii="Calibri" w:eastAsia="Calibri" w:hAnsi="Calibri" w:cs="Calibri"/>
                <w:sz w:val="16"/>
                <w:szCs w:val="16"/>
              </w:rPr>
              <w:t xml:space="preserve">) {                                                   case1:                                    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             </w:t>
            </w:r>
            <w:proofErr w:type="spellStart"/>
            <w:r w:rsidRPr="002B0987">
              <w:rPr>
                <w:rFonts w:ascii="Calibri" w:eastAsia="Calibri" w:hAnsi="Calibri" w:cs="Calibri"/>
                <w:sz w:val="16"/>
                <w:szCs w:val="16"/>
              </w:rPr>
              <w:lastRenderedPageBreak/>
              <w:t>Modul_Überblick.übersicht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r w:rsidRPr="002B0987">
              <w:rPr>
                <w:rFonts w:ascii="Calibri" w:eastAsia="Calibri" w:hAnsi="Calibri" w:cs="Calibri"/>
                <w:sz w:val="16"/>
                <w:szCs w:val="16"/>
              </w:rPr>
              <w:t>(</w:t>
            </w:r>
            <w:proofErr w:type="spellStart"/>
            <w:r w:rsidRPr="002B0987">
              <w:rPr>
                <w:rFonts w:ascii="Calibri" w:eastAsia="Calibri" w:hAnsi="Calibri" w:cs="Calibri"/>
                <w:sz w:val="16"/>
                <w:szCs w:val="16"/>
              </w:rPr>
              <w:t>Buchungsdaten,umsätze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); break;                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default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: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Fehler“);</w:t>
            </w:r>
          </w:p>
        </w:tc>
      </w:tr>
      <w:tr w:rsidR="002B0987" w:rsidRPr="002B0987" w:rsidTr="002B0987">
        <w:tc>
          <w:tcPr>
            <w:tcW w:w="534" w:type="dxa"/>
          </w:tcPr>
          <w:p w:rsidR="002B0987" w:rsidRPr="002B0987" w:rsidRDefault="002B098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2B0987" w:rsidRPr="002B0987" w:rsidRDefault="00B65ACC" w:rsidP="002B0987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Verzweigung</w:t>
            </w:r>
            <w:r w:rsidR="002B0987">
              <w:rPr>
                <w:rFonts w:ascii="Calibri" w:eastAsia="Calibri" w:hAnsi="Calibri" w:cs="Calibri"/>
                <w:sz w:val="16"/>
                <w:szCs w:val="16"/>
              </w:rPr>
              <w:t xml:space="preserve"> = Überprüft ein bestimmte Bedingung -&gt; Anweisung</w:t>
            </w:r>
          </w:p>
        </w:tc>
        <w:tc>
          <w:tcPr>
            <w:tcW w:w="2551" w:type="dxa"/>
            <w:gridSpan w:val="2"/>
          </w:tcPr>
          <w:p w:rsidR="002B0987" w:rsidRPr="002B0987" w:rsidRDefault="002B0987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If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(Bedingung-&gt; Anweisung)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else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(Anweisung)</w:t>
            </w:r>
          </w:p>
        </w:tc>
        <w:tc>
          <w:tcPr>
            <w:tcW w:w="3292" w:type="dxa"/>
          </w:tcPr>
          <w:p w:rsidR="009515F0" w:rsidRPr="002B0987" w:rsidRDefault="009515F0" w:rsidP="009515F0">
            <w:pPr>
              <w:spacing w:after="160"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Zahl eingeben“);                x =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Tastatur.liesInt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();                                                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if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(x &lt;10)                                  { 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Die Zahl ist kleiner als 10“);}                                                                            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else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{ </w:t>
            </w:r>
            <w:proofErr w:type="spellStart"/>
            <w:r w:rsidRPr="009515F0"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 w:rsidRPr="009515F0">
              <w:rPr>
                <w:rFonts w:ascii="Calibri" w:eastAsia="Calibri" w:hAnsi="Calibri" w:cs="Calibri"/>
                <w:sz w:val="16"/>
                <w:szCs w:val="16"/>
              </w:rPr>
              <w:t xml:space="preserve"> (“Die Zahl ist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größer als 0</w:t>
            </w:r>
            <w:r w:rsidRPr="009515F0">
              <w:rPr>
                <w:rFonts w:ascii="Calibri" w:eastAsia="Calibri" w:hAnsi="Calibri" w:cs="Calibri"/>
                <w:sz w:val="16"/>
                <w:szCs w:val="16"/>
              </w:rPr>
              <w:t xml:space="preserve">“);}                                                                             </w:t>
            </w:r>
          </w:p>
        </w:tc>
      </w:tr>
      <w:tr w:rsidR="00B65ACC" w:rsidRPr="009515F0" w:rsidTr="00B65ACC">
        <w:tc>
          <w:tcPr>
            <w:tcW w:w="534" w:type="dxa"/>
          </w:tcPr>
          <w:p w:rsidR="00B65ACC" w:rsidRPr="002B0987" w:rsidRDefault="00B65ACC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B65ACC" w:rsidRPr="002B0987" w:rsidRDefault="009515F0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9515F0">
              <w:rPr>
                <w:rFonts w:ascii="Calibri" w:eastAsia="Calibri" w:hAnsi="Calibri" w:cs="Calibri"/>
                <w:sz w:val="16"/>
                <w:szCs w:val="16"/>
              </w:rPr>
              <w:t>Zähler-gesteuerte Schleife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= Ausgabe von Wiederholungen nach bestimmten Bedingen </w:t>
            </w:r>
          </w:p>
        </w:tc>
        <w:tc>
          <w:tcPr>
            <w:tcW w:w="2551" w:type="dxa"/>
            <w:gridSpan w:val="2"/>
          </w:tcPr>
          <w:p w:rsidR="009515F0" w:rsidRPr="002B0987" w:rsidRDefault="009515F0" w:rsidP="009515F0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for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 Bedingungen)                Anweisungen</w:t>
            </w:r>
          </w:p>
        </w:tc>
        <w:tc>
          <w:tcPr>
            <w:tcW w:w="3292" w:type="dxa"/>
          </w:tcPr>
          <w:p w:rsidR="00B65ACC" w:rsidRPr="009515F0" w:rsidRDefault="009515F0" w:rsidP="009515F0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proofErr w:type="spellStart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int</w:t>
            </w:r>
            <w:proofErr w:type="spellEnd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i</w:t>
            </w:r>
            <w:proofErr w:type="spellEnd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;                                                                  </w:t>
            </w:r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for(</w:t>
            </w:r>
            <w:proofErr w:type="spellStart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i</w:t>
            </w:r>
            <w:proofErr w:type="spellEnd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=0; </w:t>
            </w:r>
            <w:proofErr w:type="spellStart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i</w:t>
            </w:r>
            <w:proofErr w:type="spellEnd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&lt;5; </w:t>
            </w:r>
            <w:proofErr w:type="spellStart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i</w:t>
            </w:r>
            <w:proofErr w:type="spellEnd"/>
            <w:r w:rsidRPr="009515F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++)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                          </w:t>
            </w:r>
            <w:r w:rsidR="00CF2D7B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                                   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 </w:t>
            </w:r>
            <w:r w:rsidR="00CF2D7B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{ </w:t>
            </w:r>
            <w:proofErr w:type="spellStart"/>
            <w:r w:rsidR="00CF2D7B">
              <w:rPr>
                <w:rFonts w:ascii="Calibri" w:eastAsia="Calibri" w:hAnsi="Calibri" w:cs="Calibri"/>
                <w:sz w:val="16"/>
                <w:szCs w:val="16"/>
                <w:lang w:val="en-US"/>
              </w:rPr>
              <w:t>system.out.printf</w:t>
            </w:r>
            <w:proofErr w:type="spellEnd"/>
            <w:r w:rsidR="00CF2D7B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(“ </w:t>
            </w:r>
            <w:proofErr w:type="spellStart"/>
            <w:r w:rsidR="00CF2D7B" w:rsidRPr="00CF2D7B">
              <w:rPr>
                <w:rFonts w:ascii="Calibri" w:eastAsia="Calibri" w:hAnsi="Calibri" w:cs="Calibri"/>
                <w:sz w:val="16"/>
                <w:szCs w:val="16"/>
                <w:lang w:val="en-US"/>
              </w:rPr>
              <w:t>Zahl</w:t>
            </w:r>
            <w:proofErr w:type="spellEnd"/>
            <w:r w:rsidR="00CF2D7B" w:rsidRPr="00CF2D7B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%d\n", i+1)</w:t>
            </w:r>
            <w:r w:rsidR="00CF2D7B">
              <w:rPr>
                <w:rFonts w:ascii="Calibri" w:eastAsia="Calibri" w:hAnsi="Calibri" w:cs="Calibri"/>
                <w:sz w:val="16"/>
                <w:szCs w:val="16"/>
                <w:lang w:val="en-US"/>
              </w:rPr>
              <w:t>}</w:t>
            </w:r>
          </w:p>
        </w:tc>
      </w:tr>
      <w:tr w:rsidR="00B65ACC" w:rsidRPr="00CF2D7B" w:rsidTr="00B65ACC">
        <w:tc>
          <w:tcPr>
            <w:tcW w:w="534" w:type="dxa"/>
          </w:tcPr>
          <w:p w:rsidR="00B65ACC" w:rsidRPr="009515F0" w:rsidRDefault="00B65ACC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</w:p>
        </w:tc>
        <w:tc>
          <w:tcPr>
            <w:tcW w:w="2835" w:type="dxa"/>
            <w:gridSpan w:val="2"/>
          </w:tcPr>
          <w:p w:rsidR="00B65ACC" w:rsidRPr="00CF2D7B" w:rsidRDefault="00CF2D7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 w:rsidRPr="00CF2D7B">
              <w:rPr>
                <w:rFonts w:ascii="Calibri" w:eastAsia="Calibri" w:hAnsi="Calibri" w:cs="Calibri"/>
                <w:sz w:val="16"/>
                <w:szCs w:val="16"/>
              </w:rPr>
              <w:t>Kofgesteuerte</w:t>
            </w:r>
            <w:proofErr w:type="spellEnd"/>
            <w:r w:rsidRPr="00CF2D7B">
              <w:rPr>
                <w:rFonts w:ascii="Calibri" w:eastAsia="Calibri" w:hAnsi="Calibri" w:cs="Calibri"/>
                <w:sz w:val="16"/>
                <w:szCs w:val="16"/>
              </w:rPr>
              <w:t xml:space="preserve"> Schleife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=</w:t>
            </w:r>
            <w:r w:rsidRPr="00CF2D7B">
              <w:rPr>
                <w:rFonts w:ascii="Calibri" w:eastAsia="Calibri" w:hAnsi="Calibri" w:cs="Calibri"/>
                <w:sz w:val="16"/>
                <w:szCs w:val="16"/>
              </w:rPr>
              <w:t xml:space="preserve"> Ausgabe von Wiederholungen nach bestimmten Bedingen</w:t>
            </w:r>
          </w:p>
        </w:tc>
        <w:tc>
          <w:tcPr>
            <w:tcW w:w="2551" w:type="dxa"/>
            <w:gridSpan w:val="2"/>
          </w:tcPr>
          <w:p w:rsidR="00B65ACC" w:rsidRPr="00CF2D7B" w:rsidRDefault="00CF2D7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Do (Anweisung)                             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while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 (Bedingung)        </w:t>
            </w:r>
          </w:p>
        </w:tc>
        <w:tc>
          <w:tcPr>
            <w:tcW w:w="3292" w:type="dxa"/>
          </w:tcPr>
          <w:p w:rsidR="00CF2D7B" w:rsidRPr="00CF2D7B" w:rsidRDefault="00CF2D7B" w:rsidP="00CF2D7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 w:rsidRPr="00CF2D7B">
              <w:rPr>
                <w:rFonts w:ascii="Calibri" w:eastAsia="Calibri" w:hAnsi="Calibri" w:cs="Calibri"/>
                <w:sz w:val="16"/>
                <w:szCs w:val="16"/>
              </w:rPr>
              <w:t>int</w:t>
            </w:r>
            <w:proofErr w:type="spellEnd"/>
            <w:r w:rsidRPr="00CF2D7B">
              <w:rPr>
                <w:rFonts w:ascii="Calibri" w:eastAsia="Calibri" w:hAnsi="Calibri" w:cs="Calibri"/>
                <w:sz w:val="16"/>
                <w:szCs w:val="16"/>
              </w:rPr>
              <w:t xml:space="preserve"> alter;</w:t>
            </w:r>
          </w:p>
          <w:p w:rsidR="00CF2D7B" w:rsidRPr="00CF2D7B" w:rsidRDefault="00CF2D7B" w:rsidP="00CF2D7B">
            <w:pPr>
              <w:spacing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                                        </w:t>
            </w:r>
            <w:r w:rsidRPr="00CF2D7B">
              <w:rPr>
                <w:rFonts w:ascii="Calibri" w:eastAsia="Calibri" w:hAnsi="Calibri" w:cs="Calibri"/>
                <w:sz w:val="16"/>
                <w:szCs w:val="16"/>
              </w:rPr>
              <w:t>do {</w:t>
            </w:r>
          </w:p>
          <w:p w:rsidR="00CF2D7B" w:rsidRPr="00CF2D7B" w:rsidRDefault="00CF2D7B" w:rsidP="00CF2D7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CF2D7B">
              <w:rPr>
                <w:rFonts w:ascii="Calibri" w:eastAsia="Calibri" w:hAnsi="Calibri" w:cs="Calibri"/>
                <w:sz w:val="16"/>
                <w:szCs w:val="16"/>
              </w:rPr>
              <w:t xml:space="preserve">    </w:t>
            </w:r>
            <w:proofErr w:type="spellStart"/>
            <w:r w:rsidRPr="00CF2D7B">
              <w:rPr>
                <w:rFonts w:ascii="Calibri" w:eastAsia="Calibri" w:hAnsi="Calibri" w:cs="Calibri"/>
                <w:sz w:val="16"/>
                <w:szCs w:val="16"/>
              </w:rPr>
              <w:t>printf</w:t>
            </w:r>
            <w:proofErr w:type="spellEnd"/>
            <w:r w:rsidRPr="00CF2D7B">
              <w:rPr>
                <w:rFonts w:ascii="Calibri" w:eastAsia="Calibri" w:hAnsi="Calibri" w:cs="Calibri"/>
                <w:sz w:val="16"/>
                <w:szCs w:val="16"/>
              </w:rPr>
              <w:t>("\</w:t>
            </w:r>
            <w:proofErr w:type="spellStart"/>
            <w:r w:rsidRPr="00CF2D7B">
              <w:rPr>
                <w:rFonts w:ascii="Calibri" w:eastAsia="Calibri" w:hAnsi="Calibri" w:cs="Calibri"/>
                <w:sz w:val="16"/>
                <w:szCs w:val="16"/>
              </w:rPr>
              <w:t>nBitte</w:t>
            </w:r>
            <w:proofErr w:type="spellEnd"/>
            <w:r w:rsidRPr="00CF2D7B">
              <w:rPr>
                <w:rFonts w:ascii="Calibri" w:eastAsia="Calibri" w:hAnsi="Calibri" w:cs="Calibri"/>
                <w:sz w:val="16"/>
                <w:szCs w:val="16"/>
              </w:rPr>
              <w:t xml:space="preserve"> geben sie ihr Alter ein: ");</w:t>
            </w:r>
          </w:p>
          <w:p w:rsidR="00CF2D7B" w:rsidRPr="00CF2D7B" w:rsidRDefault="00CF2D7B" w:rsidP="00CF2D7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CF2D7B">
              <w:rPr>
                <w:rFonts w:ascii="Calibri" w:eastAsia="Calibri" w:hAnsi="Calibri" w:cs="Calibri"/>
                <w:sz w:val="16"/>
                <w:szCs w:val="16"/>
              </w:rPr>
              <w:t xml:space="preserve">    </w:t>
            </w:r>
            <w:proofErr w:type="spellStart"/>
            <w:r w:rsidRPr="00CF2D7B">
              <w:rPr>
                <w:rFonts w:ascii="Calibri" w:eastAsia="Calibri" w:hAnsi="Calibri" w:cs="Calibri"/>
                <w:sz w:val="16"/>
                <w:szCs w:val="16"/>
              </w:rPr>
              <w:t>scanf</w:t>
            </w:r>
            <w:proofErr w:type="spellEnd"/>
            <w:r w:rsidRPr="00CF2D7B">
              <w:rPr>
                <w:rFonts w:ascii="Calibri" w:eastAsia="Calibri" w:hAnsi="Calibri" w:cs="Calibri"/>
                <w:sz w:val="16"/>
                <w:szCs w:val="16"/>
              </w:rPr>
              <w:t>("%d", &amp;alter);</w:t>
            </w:r>
          </w:p>
          <w:p w:rsidR="00CF2D7B" w:rsidRPr="00CF2D7B" w:rsidRDefault="00CF2D7B" w:rsidP="00CF2D7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CF2D7B">
              <w:rPr>
                <w:rFonts w:ascii="Calibri" w:eastAsia="Calibri" w:hAnsi="Calibri" w:cs="Calibri"/>
                <w:sz w:val="16"/>
                <w:szCs w:val="16"/>
              </w:rPr>
              <w:t xml:space="preserve">} </w:t>
            </w:r>
            <w:proofErr w:type="spellStart"/>
            <w:r w:rsidRPr="00CF2D7B">
              <w:rPr>
                <w:rFonts w:ascii="Calibri" w:eastAsia="Calibri" w:hAnsi="Calibri" w:cs="Calibri"/>
                <w:sz w:val="16"/>
                <w:szCs w:val="16"/>
              </w:rPr>
              <w:t>wh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ile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(alter &lt;  5 || alter &gt; 100);</w:t>
            </w:r>
          </w:p>
          <w:p w:rsidR="00B65ACC" w:rsidRPr="00CF2D7B" w:rsidRDefault="00CF2D7B" w:rsidP="00CF2D7B">
            <w:pPr>
              <w:spacing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 w:rsidRPr="00CF2D7B">
              <w:rPr>
                <w:rFonts w:ascii="Calibri" w:eastAsia="Calibri" w:hAnsi="Calibri" w:cs="Calibri"/>
                <w:sz w:val="16"/>
                <w:szCs w:val="16"/>
              </w:rPr>
              <w:t>printf</w:t>
            </w:r>
            <w:proofErr w:type="spellEnd"/>
            <w:r w:rsidRPr="00CF2D7B">
              <w:rPr>
                <w:rFonts w:ascii="Calibri" w:eastAsia="Calibri" w:hAnsi="Calibri" w:cs="Calibri"/>
                <w:sz w:val="16"/>
                <w:szCs w:val="16"/>
              </w:rPr>
              <w:t>("Danke.\n");</w:t>
            </w:r>
          </w:p>
        </w:tc>
      </w:tr>
      <w:tr w:rsidR="00B65ACC" w:rsidRPr="00CF2D7B" w:rsidTr="00B65ACC">
        <w:tc>
          <w:tcPr>
            <w:tcW w:w="534" w:type="dxa"/>
          </w:tcPr>
          <w:p w:rsidR="00B65ACC" w:rsidRPr="00CF2D7B" w:rsidRDefault="00B65ACC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B65ACC" w:rsidRPr="00CF2D7B" w:rsidRDefault="00CF2D7B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CF2D7B">
              <w:rPr>
                <w:rFonts w:ascii="Calibri" w:eastAsia="Calibri" w:hAnsi="Calibri" w:cs="Calibri"/>
                <w:sz w:val="16"/>
                <w:szCs w:val="16"/>
              </w:rPr>
              <w:t>Methode die benutzt wird um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mögliche Fehler abzufangen und darauf zu reagieren</w:t>
            </w:r>
          </w:p>
        </w:tc>
        <w:tc>
          <w:tcPr>
            <w:tcW w:w="2551" w:type="dxa"/>
            <w:gridSpan w:val="2"/>
          </w:tcPr>
          <w:p w:rsidR="00B65ACC" w:rsidRPr="00CF2D7B" w:rsidRDefault="00CF2D7B" w:rsidP="00CF2D7B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CF2D7B">
              <w:rPr>
                <w:rFonts w:ascii="Calibri" w:eastAsia="Calibri" w:hAnsi="Calibri" w:cs="Calibri"/>
                <w:sz w:val="16"/>
                <w:szCs w:val="16"/>
              </w:rPr>
              <w:t>Try { Code der gesichert läuft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}   catch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Exception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r w:rsidR="0061610F"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 w:rsidR="0061610F">
              <w:rPr>
                <w:rFonts w:ascii="Calibri" w:eastAsia="Calibri" w:hAnsi="Calibri" w:cs="Calibri"/>
                <w:sz w:val="16"/>
                <w:szCs w:val="16"/>
              </w:rPr>
              <w:t>Aushnamen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{}</w:t>
            </w:r>
          </w:p>
        </w:tc>
        <w:tc>
          <w:tcPr>
            <w:tcW w:w="3292" w:type="dxa"/>
          </w:tcPr>
          <w:p w:rsidR="0061610F" w:rsidRPr="00CF2D7B" w:rsidRDefault="0061610F" w:rsidP="0061610F">
            <w:pPr>
              <w:spacing w:after="160" w:line="259" w:lineRule="auto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Try Modul_Update2.write(Kundendaten);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(„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Aktualiserung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erfolgreich“) } catch (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Exception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e ) {      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(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“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Aktualisierung fehlgeschlagen“) }</w:t>
            </w:r>
          </w:p>
        </w:tc>
      </w:tr>
      <w:tr w:rsidR="00B65ACC" w:rsidRPr="00290C20" w:rsidTr="00B65ACC">
        <w:tc>
          <w:tcPr>
            <w:tcW w:w="534" w:type="dxa"/>
          </w:tcPr>
          <w:p w:rsidR="00B65ACC" w:rsidRPr="00CF2D7B" w:rsidRDefault="00B65ACC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2835" w:type="dxa"/>
            <w:gridSpan w:val="2"/>
          </w:tcPr>
          <w:p w:rsidR="00B65ACC" w:rsidRPr="0061610F" w:rsidRDefault="00290C20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Parsing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=</w:t>
            </w:r>
            <w:r w:rsidR="0061610F" w:rsidRPr="0061610F">
              <w:rPr>
                <w:rFonts w:ascii="Calibri" w:eastAsia="Calibri" w:hAnsi="Calibri" w:cs="Calibri"/>
                <w:sz w:val="16"/>
                <w:szCs w:val="16"/>
              </w:rPr>
              <w:t>Umwandlung eines</w:t>
            </w:r>
            <w:r w:rsidR="0061610F">
              <w:rPr>
                <w:rFonts w:ascii="Calibri" w:eastAsia="Calibri" w:hAnsi="Calibri" w:cs="Calibri"/>
                <w:sz w:val="16"/>
                <w:szCs w:val="16"/>
              </w:rPr>
              <w:t xml:space="preserve"> Datentyps in ein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en anderen </w:t>
            </w:r>
          </w:p>
        </w:tc>
        <w:tc>
          <w:tcPr>
            <w:tcW w:w="2551" w:type="dxa"/>
            <w:gridSpan w:val="2"/>
          </w:tcPr>
          <w:p w:rsidR="00B65ACC" w:rsidRPr="0061610F" w:rsidRDefault="0061610F" w:rsidP="00666278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Datentyp Datenname = Datenwert; Datentyp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Datename.parse</w:t>
            </w:r>
            <w:r w:rsidR="00290C20">
              <w:rPr>
                <w:rFonts w:ascii="Calibri" w:eastAsia="Calibri" w:hAnsi="Calibri" w:cs="Calibri"/>
                <w:sz w:val="16"/>
                <w:szCs w:val="16"/>
              </w:rPr>
              <w:t>Datentyp</w:t>
            </w:r>
            <w:proofErr w:type="spellEnd"/>
            <w:r w:rsidR="00290C20">
              <w:rPr>
                <w:rFonts w:ascii="Calibri" w:eastAsia="Calibri" w:hAnsi="Calibri" w:cs="Calibri"/>
                <w:sz w:val="16"/>
                <w:szCs w:val="16"/>
              </w:rPr>
              <w:t xml:space="preserve"> (Datenname);</w:t>
            </w:r>
          </w:p>
        </w:tc>
        <w:tc>
          <w:tcPr>
            <w:tcW w:w="3292" w:type="dxa"/>
          </w:tcPr>
          <w:p w:rsidR="00290C20" w:rsidRPr="00290C20" w:rsidRDefault="00290C20" w:rsidP="00290C20">
            <w:pPr>
              <w:spacing w:after="160" w:line="259" w:lineRule="auto"/>
              <w:jc w:val="center"/>
              <w:rPr>
                <w:rFonts w:ascii="Calibri" w:eastAsia="Calibri" w:hAnsi="Calibri" w:cs="Calibri"/>
                <w:sz w:val="16"/>
                <w:szCs w:val="16"/>
                <w:lang w:val="en-US"/>
              </w:rPr>
            </w:pPr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String </w:t>
            </w:r>
            <w:proofErr w:type="spellStart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tenString</w:t>
            </w:r>
            <w:proofErr w:type="spellEnd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= "10“;                                Integer result = 20 + </w:t>
            </w:r>
            <w:proofErr w:type="spellStart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tenString</w:t>
            </w:r>
            <w:proofErr w:type="spellEnd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; 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                 </w:t>
            </w:r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Integer result = 20 + </w:t>
            </w:r>
            <w:proofErr w:type="spellStart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Integer.parseInt</w:t>
            </w:r>
            <w:proofErr w:type="spellEnd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(</w:t>
            </w:r>
            <w:proofErr w:type="spellStart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tenString</w:t>
            </w:r>
            <w:proofErr w:type="spellEnd"/>
            <w:r w:rsidRPr="00290C20">
              <w:rPr>
                <w:rFonts w:ascii="Calibri" w:eastAsia="Calibri" w:hAnsi="Calibri" w:cs="Calibri"/>
                <w:sz w:val="16"/>
                <w:szCs w:val="16"/>
                <w:lang w:val="en-US"/>
              </w:rPr>
              <w:t>);</w:t>
            </w:r>
            <w:r>
              <w:rPr>
                <w:rFonts w:ascii="Calibri" w:eastAsia="Calibri" w:hAnsi="Calibri" w:cs="Calibri"/>
                <w:sz w:val="16"/>
                <w:szCs w:val="16"/>
                <w:lang w:val="en-US"/>
              </w:rPr>
              <w:t xml:space="preserve">  </w:t>
            </w:r>
          </w:p>
        </w:tc>
      </w:tr>
    </w:tbl>
    <w:p w:rsidR="00666278" w:rsidRPr="00290C20" w:rsidRDefault="0066627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b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:rsidR="008D2348" w:rsidRPr="00290C20" w:rsidRDefault="008D2348">
      <w:pPr>
        <w:tabs>
          <w:tab w:val="left" w:pos="2820"/>
        </w:tabs>
        <w:spacing w:after="160" w:line="259" w:lineRule="auto"/>
        <w:rPr>
          <w:rFonts w:ascii="Calibri" w:eastAsia="Calibri" w:hAnsi="Calibri" w:cs="Calibri"/>
          <w:lang w:val="en-US"/>
        </w:rPr>
      </w:pPr>
    </w:p>
    <w:sectPr w:rsidR="008D2348" w:rsidRPr="00290C20" w:rsidSect="004C1E19">
      <w:headerReference w:type="default" r:id="rId4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2CC" w:rsidRDefault="00B612CC" w:rsidP="00B612CC">
      <w:pPr>
        <w:spacing w:after="0" w:line="240" w:lineRule="auto"/>
      </w:pPr>
      <w:r>
        <w:separator/>
      </w:r>
    </w:p>
  </w:endnote>
  <w:endnote w:type="continuationSeparator" w:id="0">
    <w:p w:rsidR="00B612CC" w:rsidRDefault="00B612CC" w:rsidP="00B61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2CC" w:rsidRDefault="00B612CC" w:rsidP="00B612CC">
      <w:pPr>
        <w:spacing w:after="0" w:line="240" w:lineRule="auto"/>
      </w:pPr>
      <w:r>
        <w:separator/>
      </w:r>
    </w:p>
  </w:footnote>
  <w:footnote w:type="continuationSeparator" w:id="0">
    <w:p w:rsidR="00B612CC" w:rsidRDefault="00B612CC" w:rsidP="00B612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1"/>
      <w:tblW w:w="9932" w:type="dxa"/>
      <w:tblInd w:w="-147" w:type="dxa"/>
      <w:tblLook w:val="04A0" w:firstRow="1" w:lastRow="0" w:firstColumn="1" w:lastColumn="0" w:noHBand="0" w:noVBand="1"/>
    </w:tblPr>
    <w:tblGrid>
      <w:gridCol w:w="3828"/>
      <w:gridCol w:w="1843"/>
      <w:gridCol w:w="1917"/>
      <w:gridCol w:w="2344"/>
    </w:tblGrid>
    <w:tr w:rsidR="00B612CC" w:rsidRPr="00B612CC" w:rsidTr="0070106A">
      <w:trPr>
        <w:trHeight w:val="841"/>
      </w:trPr>
      <w:tc>
        <w:tcPr>
          <w:tcW w:w="3828" w:type="dxa"/>
        </w:tcPr>
        <w:p w:rsidR="00B612CC" w:rsidRPr="00B612CC" w:rsidRDefault="00B612CC" w:rsidP="00B612CC">
          <w:pPr>
            <w:spacing w:before="240"/>
            <w:rPr>
              <w:rFonts w:ascii="Calibri" w:hAnsi="Calibri" w:cs="Times New Roman"/>
              <w:sz w:val="28"/>
              <w:szCs w:val="28"/>
            </w:rPr>
          </w:pPr>
          <w:r w:rsidRPr="00B612CC">
            <w:rPr>
              <w:rFonts w:ascii="Calibri" w:hAnsi="Calibri" w:cs="Times New Roman"/>
              <w:color w:val="FF0000"/>
              <w:sz w:val="28"/>
              <w:szCs w:val="28"/>
            </w:rPr>
            <w:t>AS</w:t>
          </w:r>
        </w:p>
      </w:tc>
      <w:tc>
        <w:tcPr>
          <w:tcW w:w="3760" w:type="dxa"/>
          <w:gridSpan w:val="2"/>
        </w:tcPr>
        <w:p w:rsidR="00B612CC" w:rsidRPr="00B612CC" w:rsidRDefault="00B612CC" w:rsidP="00B612CC">
          <w:pPr>
            <w:rPr>
              <w:rFonts w:ascii="Calibri" w:hAnsi="Calibri" w:cs="Times New Roman"/>
              <w:color w:val="FF0000"/>
              <w:sz w:val="28"/>
              <w:szCs w:val="28"/>
            </w:rPr>
          </w:pPr>
          <w:r>
            <w:rPr>
              <w:rFonts w:ascii="Calibri" w:hAnsi="Calibri" w:cs="Times New Roman"/>
              <w:color w:val="FF0000"/>
              <w:sz w:val="28"/>
              <w:szCs w:val="28"/>
            </w:rPr>
            <w:t>Dokumentation Projekt</w:t>
          </w:r>
        </w:p>
        <w:p w:rsidR="00B612CC" w:rsidRPr="00B612CC" w:rsidRDefault="00B27DB1" w:rsidP="00B612CC">
          <w:pPr>
            <w:rPr>
              <w:rFonts w:ascii="Calibri" w:hAnsi="Calibri" w:cs="Times New Roman"/>
            </w:rPr>
          </w:pPr>
          <w:r>
            <w:rPr>
              <w:rFonts w:ascii="Calibri" w:hAnsi="Calibri" w:cs="Times New Roman"/>
              <w:color w:val="FF0000"/>
              <w:sz w:val="28"/>
              <w:szCs w:val="28"/>
            </w:rPr>
            <w:t>„</w:t>
          </w:r>
          <w:r w:rsidR="00B612CC">
            <w:rPr>
              <w:rFonts w:ascii="Calibri" w:hAnsi="Calibri" w:cs="Times New Roman"/>
              <w:color w:val="FF0000"/>
              <w:sz w:val="28"/>
              <w:szCs w:val="28"/>
            </w:rPr>
            <w:t>Ferienwohnungssystem</w:t>
          </w:r>
          <w:r>
            <w:rPr>
              <w:rFonts w:ascii="Calibri" w:hAnsi="Calibri" w:cs="Times New Roman"/>
              <w:color w:val="FF0000"/>
              <w:sz w:val="28"/>
              <w:szCs w:val="28"/>
            </w:rPr>
            <w:t>“</w:t>
          </w:r>
        </w:p>
      </w:tc>
      <w:tc>
        <w:tcPr>
          <w:tcW w:w="2344" w:type="dxa"/>
        </w:tcPr>
        <w:p w:rsidR="00B612CC" w:rsidRPr="00B612CC" w:rsidRDefault="00B612CC" w:rsidP="00B612CC">
          <w:pPr>
            <w:rPr>
              <w:rFonts w:ascii="Calibri" w:hAnsi="Calibri" w:cs="Times New Roman"/>
            </w:rPr>
          </w:pPr>
          <w:r w:rsidRPr="00B612CC">
            <w:rPr>
              <w:rFonts w:ascii="Calibri" w:hAnsi="Calibri" w:cs="Times New Roman"/>
              <w:noProof/>
              <w:color w:val="FF0000"/>
            </w:rPr>
            <w:drawing>
              <wp:inline distT="0" distB="0" distL="0" distR="0" wp14:anchorId="29C13808" wp14:editId="748F614C">
                <wp:extent cx="1323975" cy="437515"/>
                <wp:effectExtent l="0" t="0" r="9525" b="635"/>
                <wp:docPr id="1" name="Grafik 1" descr="V:\Te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V:\Te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3084" cy="463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B27DB1" w:rsidRPr="00B612CC" w:rsidTr="00BC2AA1">
      <w:trPr>
        <w:trHeight w:val="407"/>
      </w:trPr>
      <w:tc>
        <w:tcPr>
          <w:tcW w:w="3828" w:type="dxa"/>
        </w:tcPr>
        <w:p w:rsidR="00B27DB1" w:rsidRPr="00B612CC" w:rsidRDefault="00B27DB1" w:rsidP="00B612CC">
          <w:pPr>
            <w:spacing w:before="240"/>
            <w:rPr>
              <w:rFonts w:ascii="Calibri" w:hAnsi="Calibri" w:cs="Times New Roman"/>
              <w:sz w:val="20"/>
              <w:szCs w:val="20"/>
            </w:rPr>
          </w:pPr>
          <w:proofErr w:type="spellStart"/>
          <w:r>
            <w:rPr>
              <w:rFonts w:ascii="Calibri" w:hAnsi="Calibri" w:cs="Times New Roman"/>
              <w:sz w:val="20"/>
              <w:szCs w:val="20"/>
            </w:rPr>
            <w:t>Nchamadi,Fischer,Wüstenhagen,Schönke</w:t>
          </w:r>
          <w:proofErr w:type="spellEnd"/>
        </w:p>
      </w:tc>
      <w:tc>
        <w:tcPr>
          <w:tcW w:w="1843" w:type="dxa"/>
        </w:tcPr>
        <w:p w:rsidR="00B27DB1" w:rsidRPr="00B612CC" w:rsidRDefault="00B27DB1" w:rsidP="00B612CC">
          <w:pPr>
            <w:spacing w:before="240"/>
            <w:rPr>
              <w:rFonts w:ascii="Calibri" w:hAnsi="Calibri" w:cs="Times New Roman"/>
              <w:sz w:val="20"/>
              <w:szCs w:val="20"/>
            </w:rPr>
          </w:pPr>
          <w:r w:rsidRPr="00B612CC">
            <w:rPr>
              <w:rFonts w:ascii="Calibri" w:hAnsi="Calibri" w:cs="Times New Roman"/>
              <w:sz w:val="20"/>
              <w:szCs w:val="20"/>
            </w:rPr>
            <w:t>Datum:</w:t>
          </w:r>
          <w:r>
            <w:rPr>
              <w:rFonts w:ascii="Calibri" w:hAnsi="Calibri" w:cs="Times New Roman"/>
              <w:sz w:val="20"/>
              <w:szCs w:val="20"/>
            </w:rPr>
            <w:t>24.05</w:t>
          </w:r>
          <w:r w:rsidRPr="00B612CC">
            <w:rPr>
              <w:rFonts w:ascii="Calibri" w:hAnsi="Calibri" w:cs="Times New Roman"/>
              <w:sz w:val="20"/>
              <w:szCs w:val="20"/>
            </w:rPr>
            <w:t>.2017</w:t>
          </w:r>
        </w:p>
      </w:tc>
      <w:tc>
        <w:tcPr>
          <w:tcW w:w="1917" w:type="dxa"/>
        </w:tcPr>
        <w:p w:rsidR="00B27DB1" w:rsidRPr="00B612CC" w:rsidRDefault="00B27DB1" w:rsidP="00B612CC">
          <w:pPr>
            <w:spacing w:before="240"/>
            <w:rPr>
              <w:rFonts w:ascii="Calibri" w:hAnsi="Calibri" w:cs="Times New Roman"/>
              <w:sz w:val="20"/>
              <w:szCs w:val="20"/>
            </w:rPr>
          </w:pPr>
          <w:proofErr w:type="spellStart"/>
          <w:r w:rsidRPr="00B612CC">
            <w:rPr>
              <w:rFonts w:ascii="Calibri" w:hAnsi="Calibri" w:cs="Times New Roman"/>
              <w:sz w:val="20"/>
              <w:szCs w:val="20"/>
            </w:rPr>
            <w:t>Klasse:FS</w:t>
          </w:r>
          <w:proofErr w:type="spellEnd"/>
          <w:r w:rsidRPr="00B612CC">
            <w:rPr>
              <w:rFonts w:ascii="Calibri" w:hAnsi="Calibri" w:cs="Times New Roman"/>
              <w:sz w:val="20"/>
              <w:szCs w:val="20"/>
            </w:rPr>
            <w:t xml:space="preserve"> 63</w:t>
          </w:r>
        </w:p>
      </w:tc>
      <w:tc>
        <w:tcPr>
          <w:tcW w:w="2344" w:type="dxa"/>
        </w:tcPr>
        <w:p w:rsidR="00B27DB1" w:rsidRPr="00B612CC" w:rsidRDefault="00B27DB1" w:rsidP="00B27DB1">
          <w:pPr>
            <w:spacing w:before="240"/>
            <w:rPr>
              <w:rFonts w:ascii="Calibri" w:hAnsi="Calibri" w:cs="Times New Roman"/>
              <w:sz w:val="20"/>
              <w:szCs w:val="20"/>
            </w:rPr>
          </w:pPr>
          <w:r w:rsidRPr="00B612CC">
            <w:rPr>
              <w:rFonts w:ascii="Calibri" w:hAnsi="Calibri" w:cs="Times New Roman"/>
              <w:sz w:val="20"/>
              <w:szCs w:val="20"/>
            </w:rPr>
            <w:t xml:space="preserve">Blatt Nr.: </w:t>
          </w:r>
          <w:r w:rsidRPr="00B27DB1">
            <w:rPr>
              <w:rFonts w:ascii="Calibri" w:hAnsi="Calibri" w:cs="Times New Roman"/>
              <w:sz w:val="20"/>
              <w:szCs w:val="20"/>
            </w:rPr>
            <w:fldChar w:fldCharType="begin"/>
          </w:r>
          <w:r w:rsidRPr="00B27DB1">
            <w:rPr>
              <w:rFonts w:ascii="Calibri" w:hAnsi="Calibri" w:cs="Times New Roman"/>
              <w:sz w:val="20"/>
              <w:szCs w:val="20"/>
            </w:rPr>
            <w:instrText>PAGE   \* MERGEFORMAT</w:instrText>
          </w:r>
          <w:r w:rsidRPr="00B27DB1">
            <w:rPr>
              <w:rFonts w:ascii="Calibri" w:hAnsi="Calibri" w:cs="Times New Roman"/>
              <w:sz w:val="20"/>
              <w:szCs w:val="20"/>
            </w:rPr>
            <w:fldChar w:fldCharType="separate"/>
          </w:r>
          <w:r>
            <w:rPr>
              <w:rFonts w:ascii="Calibri" w:hAnsi="Calibri" w:cs="Times New Roman"/>
              <w:noProof/>
              <w:sz w:val="20"/>
              <w:szCs w:val="20"/>
            </w:rPr>
            <w:t>1</w:t>
          </w:r>
          <w:r w:rsidRPr="00B27DB1">
            <w:rPr>
              <w:rFonts w:ascii="Calibri" w:hAnsi="Calibri" w:cs="Times New Roman"/>
              <w:sz w:val="20"/>
              <w:szCs w:val="20"/>
            </w:rPr>
            <w:fldChar w:fldCharType="end"/>
          </w:r>
          <w:r w:rsidRPr="00B612CC">
            <w:rPr>
              <w:rFonts w:ascii="Calibri" w:hAnsi="Calibri" w:cs="Times New Roman"/>
              <w:sz w:val="20"/>
              <w:szCs w:val="20"/>
            </w:rPr>
            <w:t>/</w:t>
          </w:r>
          <w:r>
            <w:rPr>
              <w:rFonts w:ascii="Calibri" w:hAnsi="Calibri" w:cs="Times New Roman"/>
              <w:sz w:val="20"/>
              <w:szCs w:val="20"/>
            </w:rPr>
            <w:t>12</w:t>
          </w:r>
        </w:p>
      </w:tc>
    </w:tr>
  </w:tbl>
  <w:p w:rsidR="00B612CC" w:rsidRDefault="00B612CC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D2348"/>
    <w:rsid w:val="0008278B"/>
    <w:rsid w:val="00164813"/>
    <w:rsid w:val="00290C20"/>
    <w:rsid w:val="002A71D1"/>
    <w:rsid w:val="002B0987"/>
    <w:rsid w:val="004C1E19"/>
    <w:rsid w:val="0061610F"/>
    <w:rsid w:val="00666278"/>
    <w:rsid w:val="008B5142"/>
    <w:rsid w:val="008C6AA8"/>
    <w:rsid w:val="008D2348"/>
    <w:rsid w:val="009515F0"/>
    <w:rsid w:val="009C7DE7"/>
    <w:rsid w:val="00B2790B"/>
    <w:rsid w:val="00B27DB1"/>
    <w:rsid w:val="00B612CC"/>
    <w:rsid w:val="00B65ACC"/>
    <w:rsid w:val="00C156D3"/>
    <w:rsid w:val="00CF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827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827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lenraster">
    <w:name w:val="Table Grid"/>
    <w:basedOn w:val="NormaleTabelle"/>
    <w:uiPriority w:val="59"/>
    <w:rsid w:val="0066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B612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612CC"/>
  </w:style>
  <w:style w:type="paragraph" w:styleId="Fuzeile">
    <w:name w:val="footer"/>
    <w:basedOn w:val="Standard"/>
    <w:link w:val="FuzeileZchn"/>
    <w:uiPriority w:val="99"/>
    <w:unhideWhenUsed/>
    <w:rsid w:val="00B612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612CC"/>
  </w:style>
  <w:style w:type="table" w:customStyle="1" w:styleId="Tabellenraster1">
    <w:name w:val="Tabellenraster1"/>
    <w:basedOn w:val="NormaleTabelle"/>
    <w:next w:val="Tabellenraster"/>
    <w:uiPriority w:val="39"/>
    <w:rsid w:val="00B612CC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61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612CC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C1E19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4C1E19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C1E19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4C1E19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C1E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5.bin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4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0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4.bin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B7DE634DCF14372935F36B8B8F6367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C1908FA-C6D0-4ACC-84EF-922581235654}"/>
      </w:docPartPr>
      <w:docPartBody>
        <w:p w:rsidR="00000000" w:rsidRDefault="002D6AA6" w:rsidP="002D6AA6">
          <w:pPr>
            <w:pStyle w:val="EB7DE634DCF14372935F36B8B8F6367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[Geben Sie den Titel des Dokuments ein]</w:t>
          </w:r>
        </w:p>
      </w:docPartBody>
    </w:docPart>
    <w:docPart>
      <w:docPartPr>
        <w:name w:val="C691ABE643944F11860F9AA1AB24D4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5AC6284-79D0-4A7D-85AB-BBE29D93FF3C}"/>
      </w:docPartPr>
      <w:docPartBody>
        <w:p w:rsidR="00000000" w:rsidRDefault="002D6AA6" w:rsidP="002D6AA6">
          <w:pPr>
            <w:pStyle w:val="C691ABE643944F11860F9AA1AB24D4F9"/>
          </w:pPr>
          <w:r>
            <w:rPr>
              <w:b/>
              <w:bCs/>
            </w:rPr>
            <w:t>[Geben Sie den Namen des Autors ein]</w:t>
          </w:r>
        </w:p>
      </w:docPartBody>
    </w:docPart>
    <w:docPart>
      <w:docPartPr>
        <w:name w:val="2EF6771147874375BED8BA4AB91C241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60FA265-ECF5-4B3F-B2F4-247F7262763F}"/>
      </w:docPartPr>
      <w:docPartBody>
        <w:p w:rsidR="00000000" w:rsidRDefault="002D6AA6" w:rsidP="002D6AA6">
          <w:pPr>
            <w:pStyle w:val="2EF6771147874375BED8BA4AB91C2414"/>
          </w:pPr>
          <w:r>
            <w:rPr>
              <w:b/>
              <w:bCs/>
            </w:rPr>
            <w:t>[Wählen Sie das Datum aus]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AA6"/>
    <w:rsid w:val="002D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45F6635EC4C4A819981ADD1F15D3F02">
    <w:name w:val="745F6635EC4C4A819981ADD1F15D3F02"/>
    <w:rsid w:val="002D6AA6"/>
  </w:style>
  <w:style w:type="paragraph" w:customStyle="1" w:styleId="EB7DE634DCF14372935F36B8B8F6367F">
    <w:name w:val="EB7DE634DCF14372935F36B8B8F6367F"/>
    <w:rsid w:val="002D6AA6"/>
  </w:style>
  <w:style w:type="paragraph" w:customStyle="1" w:styleId="DBAE9ADB81B4475B8EA2ACD9D0A9AE75">
    <w:name w:val="DBAE9ADB81B4475B8EA2ACD9D0A9AE75"/>
    <w:rsid w:val="002D6AA6"/>
  </w:style>
  <w:style w:type="paragraph" w:customStyle="1" w:styleId="C691ABE643944F11860F9AA1AB24D4F9">
    <w:name w:val="C691ABE643944F11860F9AA1AB24D4F9"/>
    <w:rsid w:val="002D6AA6"/>
  </w:style>
  <w:style w:type="paragraph" w:customStyle="1" w:styleId="2EF6771147874375BED8BA4AB91C2414">
    <w:name w:val="2EF6771147874375BED8BA4AB91C2414"/>
    <w:rsid w:val="002D6AA6"/>
  </w:style>
  <w:style w:type="paragraph" w:customStyle="1" w:styleId="56062FB609894848A51CEDE266E2BB92">
    <w:name w:val="56062FB609894848A51CEDE266E2BB92"/>
    <w:rsid w:val="002D6AA6"/>
  </w:style>
  <w:style w:type="paragraph" w:customStyle="1" w:styleId="3312BD74CCC64AA7801D364D30CEA575">
    <w:name w:val="3312BD74CCC64AA7801D364D30CEA575"/>
    <w:rsid w:val="002D6AA6"/>
  </w:style>
  <w:style w:type="paragraph" w:customStyle="1" w:styleId="1938D5ACFD3744D2BD305FCD62326B8D">
    <w:name w:val="1938D5ACFD3744D2BD305FCD62326B8D"/>
    <w:rsid w:val="002D6AA6"/>
  </w:style>
  <w:style w:type="paragraph" w:customStyle="1" w:styleId="1CDF47E957FB47EAABC67E036819D32A">
    <w:name w:val="1CDF47E957FB47EAABC67E036819D32A"/>
    <w:rsid w:val="002D6AA6"/>
  </w:style>
  <w:style w:type="paragraph" w:customStyle="1" w:styleId="A6799D03C7A549D6BB76F837FB41EAE7">
    <w:name w:val="A6799D03C7A549D6BB76F837FB41EAE7"/>
    <w:rsid w:val="002D6AA6"/>
  </w:style>
  <w:style w:type="paragraph" w:customStyle="1" w:styleId="187B346048664038B1B8A5F1258C698A">
    <w:name w:val="187B346048664038B1B8A5F1258C698A"/>
    <w:rsid w:val="002D6AA6"/>
  </w:style>
  <w:style w:type="paragraph" w:customStyle="1" w:styleId="B9E0738DA4AC4F5E9FB6C1AD115C2FCD">
    <w:name w:val="B9E0738DA4AC4F5E9FB6C1AD115C2FCD"/>
    <w:rsid w:val="002D6AA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45F6635EC4C4A819981ADD1F15D3F02">
    <w:name w:val="745F6635EC4C4A819981ADD1F15D3F02"/>
    <w:rsid w:val="002D6AA6"/>
  </w:style>
  <w:style w:type="paragraph" w:customStyle="1" w:styleId="EB7DE634DCF14372935F36B8B8F6367F">
    <w:name w:val="EB7DE634DCF14372935F36B8B8F6367F"/>
    <w:rsid w:val="002D6AA6"/>
  </w:style>
  <w:style w:type="paragraph" w:customStyle="1" w:styleId="DBAE9ADB81B4475B8EA2ACD9D0A9AE75">
    <w:name w:val="DBAE9ADB81B4475B8EA2ACD9D0A9AE75"/>
    <w:rsid w:val="002D6AA6"/>
  </w:style>
  <w:style w:type="paragraph" w:customStyle="1" w:styleId="C691ABE643944F11860F9AA1AB24D4F9">
    <w:name w:val="C691ABE643944F11860F9AA1AB24D4F9"/>
    <w:rsid w:val="002D6AA6"/>
  </w:style>
  <w:style w:type="paragraph" w:customStyle="1" w:styleId="2EF6771147874375BED8BA4AB91C2414">
    <w:name w:val="2EF6771147874375BED8BA4AB91C2414"/>
    <w:rsid w:val="002D6AA6"/>
  </w:style>
  <w:style w:type="paragraph" w:customStyle="1" w:styleId="56062FB609894848A51CEDE266E2BB92">
    <w:name w:val="56062FB609894848A51CEDE266E2BB92"/>
    <w:rsid w:val="002D6AA6"/>
  </w:style>
  <w:style w:type="paragraph" w:customStyle="1" w:styleId="3312BD74CCC64AA7801D364D30CEA575">
    <w:name w:val="3312BD74CCC64AA7801D364D30CEA575"/>
    <w:rsid w:val="002D6AA6"/>
  </w:style>
  <w:style w:type="paragraph" w:customStyle="1" w:styleId="1938D5ACFD3744D2BD305FCD62326B8D">
    <w:name w:val="1938D5ACFD3744D2BD305FCD62326B8D"/>
    <w:rsid w:val="002D6AA6"/>
  </w:style>
  <w:style w:type="paragraph" w:customStyle="1" w:styleId="1CDF47E957FB47EAABC67E036819D32A">
    <w:name w:val="1CDF47E957FB47EAABC67E036819D32A"/>
    <w:rsid w:val="002D6AA6"/>
  </w:style>
  <w:style w:type="paragraph" w:customStyle="1" w:styleId="A6799D03C7A549D6BB76F837FB41EAE7">
    <w:name w:val="A6799D03C7A549D6BB76F837FB41EAE7"/>
    <w:rsid w:val="002D6AA6"/>
  </w:style>
  <w:style w:type="paragraph" w:customStyle="1" w:styleId="187B346048664038B1B8A5F1258C698A">
    <w:name w:val="187B346048664038B1B8A5F1258C698A"/>
    <w:rsid w:val="002D6AA6"/>
  </w:style>
  <w:style w:type="paragraph" w:customStyle="1" w:styleId="B9E0738DA4AC4F5E9FB6C1AD115C2FCD">
    <w:name w:val="B9E0738DA4AC4F5E9FB6C1AD115C2FCD"/>
    <w:rsid w:val="002D6A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0F0815-34D1-4C87-9B54-E2DABBF5D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DC1A51A2.dotm</Template>
  <TotalTime>0</TotalTime>
  <Pages>12</Pages>
  <Words>1018</Words>
  <Characters>6420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Managementsystem für Ferienwohnungen</dc:title>
  <dc:creator>Jony Nchamadi, Nico Fischer, Lukas Wüstenhagen, Daniel Schönke</dc:creator>
  <cp:lastModifiedBy>Nchamadi, Jony</cp:lastModifiedBy>
  <cp:revision>3</cp:revision>
  <dcterms:created xsi:type="dcterms:W3CDTF">2017-05-24T08:05:00Z</dcterms:created>
  <dcterms:modified xsi:type="dcterms:W3CDTF">2017-05-24T10:56:00Z</dcterms:modified>
</cp:coreProperties>
</file>